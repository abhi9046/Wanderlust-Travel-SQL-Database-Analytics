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0322" w14:textId="77777777" w:rsidR="00D077E9" w:rsidRDefault="00D077E9" w:rsidP="00D70D02">
      <w:r>
        <w:rPr>
          <w:noProof/>
        </w:rPr>
        <w:drawing>
          <wp:anchor distT="0" distB="0" distL="114300" distR="114300" simplePos="0" relativeHeight="251658240" behindDoc="1" locked="0" layoutInCell="1" allowOverlap="1" wp14:anchorId="7B0F8FFC" wp14:editId="1F13AC1D">
            <wp:simplePos x="0" y="0"/>
            <wp:positionH relativeFrom="column">
              <wp:posOffset>-746975</wp:posOffset>
            </wp:positionH>
            <wp:positionV relativeFrom="page">
              <wp:posOffset>-12700</wp:posOffset>
            </wp:positionV>
            <wp:extent cx="7760970" cy="6684010"/>
            <wp:effectExtent l="0" t="0" r="0" b="2540"/>
            <wp:wrapNone/>
            <wp:docPr id="1" name="Picture 1" descr="street view with city buildings, market and street s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050"/>
      </w:tblGrid>
      <w:tr w:rsidR="00D077E9" w14:paraId="33B07F51" w14:textId="77777777" w:rsidTr="00D077E9">
        <w:trPr>
          <w:trHeight w:val="1894"/>
        </w:trPr>
        <w:tc>
          <w:tcPr>
            <w:tcW w:w="5580" w:type="dxa"/>
            <w:tcBorders>
              <w:top w:val="nil"/>
              <w:left w:val="nil"/>
              <w:bottom w:val="nil"/>
              <w:right w:val="nil"/>
            </w:tcBorders>
          </w:tcPr>
          <w:p w14:paraId="03F007D9" w14:textId="77777777" w:rsidR="00D077E9" w:rsidRDefault="00D077E9" w:rsidP="00D077E9">
            <w:r>
              <w:rPr>
                <w:noProof/>
              </w:rPr>
              <mc:AlternateContent>
                <mc:Choice Requires="wps">
                  <w:drawing>
                    <wp:inline distT="0" distB="0" distL="0" distR="0" wp14:anchorId="50BE87DC" wp14:editId="4182F018">
                      <wp:extent cx="4476750" cy="1685925"/>
                      <wp:effectExtent l="0" t="0" r="0" b="0"/>
                      <wp:docPr id="8" name="Text Box 8"/>
                      <wp:cNvGraphicFramePr/>
                      <a:graphic xmlns:a="http://schemas.openxmlformats.org/drawingml/2006/main">
                        <a:graphicData uri="http://schemas.microsoft.com/office/word/2010/wordprocessingShape">
                          <wps:wsp>
                            <wps:cNvSpPr txBox="1"/>
                            <wps:spPr>
                              <a:xfrm>
                                <a:off x="0" y="0"/>
                                <a:ext cx="4476750" cy="1685925"/>
                              </a:xfrm>
                              <a:prstGeom prst="rect">
                                <a:avLst/>
                              </a:prstGeom>
                              <a:noFill/>
                              <a:ln w="6350">
                                <a:noFill/>
                              </a:ln>
                            </wps:spPr>
                            <wps:txbx>
                              <w:txbxContent>
                                <w:p w14:paraId="6BBC0E45" w14:textId="77777777" w:rsidR="00083A97" w:rsidRDefault="00083A97" w:rsidP="00083A97">
                                  <w:pPr>
                                    <w:pStyle w:val="Heading1"/>
                                    <w:spacing w:before="0" w:line="240" w:lineRule="auto"/>
                                    <w:rPr>
                                      <w:rFonts w:ascii="Amarillo" w:hAnsi="Amarillo"/>
                                    </w:rPr>
                                  </w:pPr>
                                  <w:proofErr w:type="spellStart"/>
                                  <w:r w:rsidRPr="00083A97">
                                    <w:rPr>
                                      <w:rFonts w:ascii="Amarillo" w:hAnsi="Amarillo"/>
                                    </w:rPr>
                                    <w:t>Wanderlust</w:t>
                                  </w:r>
                                  <w:r>
                                    <w:rPr>
                                      <w:rFonts w:ascii="Amarillo" w:hAnsi="Amarillo"/>
                                    </w:rPr>
                                    <w:t>t</w:t>
                                  </w:r>
                                  <w:proofErr w:type="spellEnd"/>
                                  <w:r>
                                    <w:rPr>
                                      <w:rFonts w:ascii="Amarillo" w:hAnsi="Amarillo"/>
                                    </w:rPr>
                                    <w:t xml:space="preserve"> </w:t>
                                  </w:r>
                                </w:p>
                                <w:p w14:paraId="7ED5A02F" w14:textId="0A68A62F" w:rsidR="00083A97" w:rsidRPr="00083A97" w:rsidRDefault="00083A97" w:rsidP="00083A97">
                                  <w:pPr>
                                    <w:pStyle w:val="Heading1"/>
                                    <w:spacing w:before="0" w:line="240" w:lineRule="auto"/>
                                    <w:rPr>
                                      <w:rFonts w:ascii="Amarillo" w:hAnsi="Amarillo"/>
                                    </w:rPr>
                                  </w:pPr>
                                  <w:r w:rsidRPr="00083A97">
                                    <w:rPr>
                                      <w:rFonts w:ascii="Times New Roman" w:eastAsia="Times New Roman" w:hAnsi="Times New Roman" w:cs="Times New Roman"/>
                                      <w:sz w:val="32"/>
                                      <w:szCs w:val="18"/>
                                    </w:rPr>
                                    <w:t>Travel Company</w:t>
                                  </w:r>
                                  <w:r w:rsidRPr="00083A97">
                                    <w:rPr>
                                      <w:sz w:val="32"/>
                                      <w:szCs w:val="18"/>
                                    </w:rPr>
                                    <w:t xml:space="preserve"> </w:t>
                                  </w:r>
                                </w:p>
                                <w:p w14:paraId="66F35D89" w14:textId="38AD4B24" w:rsidR="00D077E9" w:rsidRPr="00D86945" w:rsidRDefault="00D077E9" w:rsidP="00083A97">
                                  <w:pPr>
                                    <w:pStyle w:val="Title"/>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0BE87DC" id="_x0000_t202" coordsize="21600,21600" o:spt="202" path="m,l,21600r21600,l21600,xe">
                      <v:stroke joinstyle="miter"/>
                      <v:path gradientshapeok="t" o:connecttype="rect"/>
                    </v:shapetype>
                    <v:shape id="Text Box 8" o:spid="_x0000_s1026" type="#_x0000_t202" style="width:352.5pt;height:13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" filled="f" stroked="f" strokeweight=".5pt">
                      <v:textbox>
                        <w:txbxContent>
                          <w:p w14:paraId="6BBC0E45" w14:textId="77777777" w:rsidR="00083A97" w:rsidRDefault="00083A97" w:rsidP="00083A97">
                            <w:pPr>
                              <w:pStyle w:val="Heading1"/>
                              <w:spacing w:before="0" w:line="240" w:lineRule="auto"/>
                              <w:rPr>
                                <w:rFonts w:ascii="Amarillo" w:hAnsi="Amarillo"/>
                              </w:rPr>
                            </w:pPr>
                            <w:proofErr w:type="spellStart"/>
                            <w:r w:rsidRPr="00083A97">
                              <w:rPr>
                                <w:rFonts w:ascii="Amarillo" w:hAnsi="Amarillo"/>
                              </w:rPr>
                              <w:t>Wanderlust</w:t>
                            </w:r>
                            <w:r>
                              <w:rPr>
                                <w:rFonts w:ascii="Amarillo" w:hAnsi="Amarillo"/>
                              </w:rPr>
                              <w:t>t</w:t>
                            </w:r>
                            <w:proofErr w:type="spellEnd"/>
                            <w:r>
                              <w:rPr>
                                <w:rFonts w:ascii="Amarillo" w:hAnsi="Amarillo"/>
                              </w:rPr>
                              <w:t xml:space="preserve"> </w:t>
                            </w:r>
                          </w:p>
                          <w:p w14:paraId="7ED5A02F" w14:textId="0A68A62F" w:rsidR="00083A97" w:rsidRPr="00083A97" w:rsidRDefault="00083A97" w:rsidP="00083A97">
                            <w:pPr>
                              <w:pStyle w:val="Heading1"/>
                              <w:spacing w:before="0" w:line="240" w:lineRule="auto"/>
                              <w:rPr>
                                <w:rFonts w:ascii="Amarillo" w:hAnsi="Amarillo"/>
                              </w:rPr>
                            </w:pPr>
                            <w:r w:rsidRPr="00083A97">
                              <w:rPr>
                                <w:rFonts w:ascii="Times New Roman" w:eastAsia="Times New Roman" w:hAnsi="Times New Roman" w:cs="Times New Roman"/>
                                <w:sz w:val="32"/>
                                <w:szCs w:val="18"/>
                              </w:rPr>
                              <w:t>Travel Company</w:t>
                            </w:r>
                            <w:r w:rsidRPr="00083A97">
                              <w:rPr>
                                <w:sz w:val="32"/>
                                <w:szCs w:val="18"/>
                              </w:rPr>
                              <w:t xml:space="preserve"> </w:t>
                            </w:r>
                          </w:p>
                          <w:p w14:paraId="66F35D89" w14:textId="38AD4B24" w:rsidR="00D077E9" w:rsidRPr="00D86945" w:rsidRDefault="00D077E9" w:rsidP="00083A97">
                            <w:pPr>
                              <w:pStyle w:val="Title"/>
                              <w:spacing w:after="0"/>
                            </w:pPr>
                          </w:p>
                        </w:txbxContent>
                      </v:textbox>
                      <w10:anchorlock/>
                    </v:shape>
                  </w:pict>
                </mc:Fallback>
              </mc:AlternateContent>
            </w:r>
          </w:p>
          <w:p w14:paraId="2A69B0CD" w14:textId="77777777" w:rsidR="00D077E9" w:rsidRDefault="00D077E9" w:rsidP="00D077E9">
            <w:r>
              <w:rPr>
                <w:noProof/>
              </w:rPr>
              <mc:AlternateContent>
                <mc:Choice Requires="wps">
                  <w:drawing>
                    <wp:inline distT="0" distB="0" distL="0" distR="0" wp14:anchorId="1287BA73" wp14:editId="7C089B40">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4654734"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4A4F620F" w14:textId="77777777" w:rsidTr="00D077E9">
        <w:trPr>
          <w:trHeight w:val="7636"/>
        </w:trPr>
        <w:tc>
          <w:tcPr>
            <w:tcW w:w="5580" w:type="dxa"/>
            <w:tcBorders>
              <w:top w:val="nil"/>
              <w:left w:val="nil"/>
              <w:bottom w:val="nil"/>
              <w:right w:val="nil"/>
            </w:tcBorders>
          </w:tcPr>
          <w:p w14:paraId="15110DE9" w14:textId="3E48D2AD" w:rsidR="00D077E9" w:rsidRDefault="00D077E9" w:rsidP="00D077E9">
            <w:pPr>
              <w:rPr>
                <w:noProof/>
              </w:rPr>
            </w:pPr>
          </w:p>
        </w:tc>
      </w:tr>
      <w:tr w:rsidR="00D077E9" w14:paraId="0B34C568" w14:textId="77777777" w:rsidTr="00D077E9">
        <w:trPr>
          <w:trHeight w:val="2171"/>
        </w:trPr>
        <w:tc>
          <w:tcPr>
            <w:tcW w:w="5580" w:type="dxa"/>
            <w:tcBorders>
              <w:top w:val="nil"/>
              <w:left w:val="nil"/>
              <w:bottom w:val="nil"/>
              <w:right w:val="nil"/>
            </w:tcBorders>
          </w:tcPr>
          <w:sdt>
            <w:sdtPr>
              <w:id w:val="1080870105"/>
              <w:placeholder>
                <w:docPart w:val="8D830B44407245CE9D7B06DC165FF1F3"/>
              </w:placeholder>
              <w15:appearance w15:val="hidden"/>
            </w:sdtPr>
            <w:sdtContent>
              <w:p w14:paraId="6271BF0D" w14:textId="5268D720" w:rsidR="00D077E9" w:rsidRDefault="00D077E9" w:rsidP="00D077E9">
                <w:r w:rsidRPr="00D86945">
                  <w:rPr>
                    <w:rStyle w:val="SubtitleChar"/>
                    <w:b w:val="0"/>
                  </w:rPr>
                  <w:fldChar w:fldCharType="begin"/>
                </w:r>
                <w:r w:rsidRPr="00D86945">
                  <w:rPr>
                    <w:rStyle w:val="SubtitleChar"/>
                    <w:b w:val="0"/>
                  </w:rPr>
                  <w:instrText xml:space="preserve"> DATE  \@ "MMMM d"  \* MERGEFORMAT </w:instrText>
                </w:r>
                <w:r w:rsidRPr="00D86945">
                  <w:rPr>
                    <w:rStyle w:val="SubtitleChar"/>
                    <w:b w:val="0"/>
                  </w:rPr>
                  <w:fldChar w:fldCharType="separate"/>
                </w:r>
                <w:r w:rsidR="00A23F48">
                  <w:rPr>
                    <w:rStyle w:val="SubtitleChar"/>
                    <w:b w:val="0"/>
                    <w:noProof/>
                  </w:rPr>
                  <w:t>November 15</w:t>
                </w:r>
                <w:r w:rsidRPr="00D86945">
                  <w:rPr>
                    <w:rStyle w:val="SubtitleChar"/>
                    <w:b w:val="0"/>
                  </w:rPr>
                  <w:fldChar w:fldCharType="end"/>
                </w:r>
              </w:p>
            </w:sdtContent>
          </w:sdt>
          <w:p w14:paraId="40BB3B40" w14:textId="77777777" w:rsidR="00D077E9" w:rsidRDefault="00D077E9" w:rsidP="00D077E9">
            <w:pPr>
              <w:rPr>
                <w:noProof/>
                <w:sz w:val="10"/>
                <w:szCs w:val="10"/>
              </w:rPr>
            </w:pPr>
            <w:r w:rsidRPr="00D86945">
              <w:rPr>
                <w:noProof/>
                <w:sz w:val="10"/>
                <w:szCs w:val="10"/>
              </w:rPr>
              <mc:AlternateContent>
                <mc:Choice Requires="wps">
                  <w:drawing>
                    <wp:inline distT="0" distB="0" distL="0" distR="0" wp14:anchorId="7138DF68" wp14:editId="2DDF8E0C">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04E136E"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69DCE4CF" w14:textId="77777777" w:rsidR="00D077E9" w:rsidRDefault="00D077E9" w:rsidP="00D077E9">
            <w:pPr>
              <w:rPr>
                <w:noProof/>
                <w:sz w:val="10"/>
                <w:szCs w:val="10"/>
              </w:rPr>
            </w:pPr>
          </w:p>
          <w:p w14:paraId="5A42BBE1" w14:textId="77777777" w:rsidR="00D077E9" w:rsidRDefault="00D077E9" w:rsidP="00D077E9">
            <w:pPr>
              <w:rPr>
                <w:noProof/>
                <w:sz w:val="10"/>
                <w:szCs w:val="10"/>
              </w:rPr>
            </w:pPr>
          </w:p>
          <w:p w14:paraId="4D2E890B" w14:textId="4616D3E4" w:rsidR="00D077E9" w:rsidRDefault="00000000" w:rsidP="00D077E9">
            <w:sdt>
              <w:sdtPr>
                <w:id w:val="-1740469667"/>
                <w:placeholder>
                  <w:docPart w:val="51E741191D4B4DC7AC49D99200E4AC76"/>
                </w:placeholder>
                <w15:appearance w15:val="hidden"/>
              </w:sdtPr>
              <w:sdtContent>
                <w:proofErr w:type="spellStart"/>
                <w:r w:rsidR="00083A97">
                  <w:t>Wanderlustt</w:t>
                </w:r>
                <w:proofErr w:type="spellEnd"/>
                <w:r w:rsidR="00083A97">
                  <w:t xml:space="preserve"> </w:t>
                </w:r>
              </w:sdtContent>
            </w:sdt>
          </w:p>
          <w:p w14:paraId="0D4C50D4" w14:textId="6ECA7BFA" w:rsidR="00D077E9" w:rsidRDefault="00083A97" w:rsidP="00D077E9">
            <w:r>
              <w:t xml:space="preserve">Prepared </w:t>
            </w:r>
            <w:r w:rsidR="00D077E9" w:rsidRPr="00B231E5">
              <w:t>by:</w:t>
            </w:r>
            <w:r w:rsidR="00D077E9">
              <w:t xml:space="preserve"> </w:t>
            </w:r>
            <w:sdt>
              <w:sdtPr>
                <w:alias w:val="Your Name"/>
                <w:tag w:val="Your Name"/>
                <w:id w:val="-180584491"/>
                <w:placeholder>
                  <w:docPart w:val="023481105E4D477591C5D6D539D11948"/>
                </w:placeholder>
                <w:dataBinding w:prefixMappings="xmlns:ns0='http://schemas.microsoft.com/office/2006/coverPageProps' " w:xpath="/ns0:CoverPageProperties[1]/ns0:CompanyFax[1]" w:storeItemID="{55AF091B-3C7A-41E3-B477-F2FDAA23CFDA}"/>
                <w15:appearance w15:val="hidden"/>
                <w:text w:multiLine="1"/>
              </w:sdtPr>
              <w:sdtContent>
                <w:proofErr w:type="spellStart"/>
                <w:r>
                  <w:t>Abhishek.J.Gaikwad</w:t>
                </w:r>
                <w:proofErr w:type="spellEnd"/>
              </w:sdtContent>
            </w:sdt>
          </w:p>
          <w:p w14:paraId="43C582B9" w14:textId="77777777" w:rsidR="00D077E9" w:rsidRPr="00D86945" w:rsidRDefault="00D077E9" w:rsidP="00D077E9">
            <w:pPr>
              <w:rPr>
                <w:noProof/>
                <w:sz w:val="10"/>
                <w:szCs w:val="10"/>
              </w:rPr>
            </w:pPr>
          </w:p>
        </w:tc>
      </w:tr>
    </w:tbl>
    <w:p w14:paraId="0285E43A" w14:textId="5B040F77" w:rsidR="00D077E9" w:rsidRDefault="00A23F48">
      <w:pPr>
        <w:spacing w:after="200"/>
      </w:pPr>
      <w:r w:rsidRPr="00D967AC">
        <w:rPr>
          <w:noProof/>
        </w:rPr>
        <w:drawing>
          <wp:anchor distT="0" distB="0" distL="114300" distR="114300" simplePos="0" relativeHeight="251661312" behindDoc="0" locked="0" layoutInCell="1" allowOverlap="1" wp14:anchorId="7459202C" wp14:editId="06CE4AFA">
            <wp:simplePos x="0" y="0"/>
            <wp:positionH relativeFrom="column">
              <wp:posOffset>5346065</wp:posOffset>
            </wp:positionH>
            <wp:positionV relativeFrom="paragraph">
              <wp:posOffset>7357110</wp:posOffset>
            </wp:positionV>
            <wp:extent cx="701040" cy="643890"/>
            <wp:effectExtent l="0" t="0" r="0" b="0"/>
            <wp:wrapNone/>
            <wp:docPr id="12" name="Graphic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phic 201">
                      <a:extLst>
                        <a:ext uri="{FF2B5EF4-FFF2-40B4-BE49-F238E27FC236}">
                          <a16:creationId xmlns:a16="http://schemas.microsoft.com/office/drawing/2014/main" id="{F3D65186-AB5A-4584-87C3-0FAA2992263B}"/>
                        </a:ext>
                      </a:extLst>
                    </pic:cNvPr>
                    <pic:cNvPicPr/>
                  </pic:nvPicPr>
                  <pic:blipFill>
                    <a:blip r:embed="rId9" cstate="print">
                      <a:alphaModFix amt="70000"/>
                      <a:extLst>
                        <a:ext uri="{BEBA8EAE-BF5A-486C-A8C5-ECC9F3942E4B}">
                          <a14:imgProps xmlns:a14="http://schemas.microsoft.com/office/drawing/2010/main">
                            <a14:imgLayer r:embed="rId10">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701040" cy="643890"/>
                    </a:xfrm>
                    <a:prstGeom prst="rect">
                      <a:avLst/>
                    </a:prstGeom>
                  </pic:spPr>
                </pic:pic>
              </a:graphicData>
            </a:graphic>
            <wp14:sizeRelH relativeFrom="margin">
              <wp14:pctWidth>0</wp14:pctWidth>
            </wp14:sizeRelH>
            <wp14:sizeRelV relativeFrom="margin">
              <wp14:pctHeight>0</wp14:pctHeight>
            </wp14:sizeRelV>
          </wp:anchor>
        </w:drawing>
      </w:r>
      <w:r w:rsidR="00083A97">
        <w:rPr>
          <w:noProof/>
        </w:rPr>
        <mc:AlternateContent>
          <mc:Choice Requires="wps">
            <w:drawing>
              <wp:anchor distT="91440" distB="91440" distL="114300" distR="114300" simplePos="0" relativeHeight="251663360" behindDoc="1" locked="0" layoutInCell="1" allowOverlap="1" wp14:anchorId="152E7258" wp14:editId="45D23686">
                <wp:simplePos x="0" y="0"/>
                <wp:positionH relativeFrom="page">
                  <wp:posOffset>628650</wp:posOffset>
                </wp:positionH>
                <wp:positionV relativeFrom="paragraph">
                  <wp:posOffset>2623185</wp:posOffset>
                </wp:positionV>
                <wp:extent cx="3474720" cy="1403985"/>
                <wp:effectExtent l="0" t="0" r="0" b="0"/>
                <wp:wrapThrough wrapText="bothSides">
                  <wp:wrapPolygon edited="0">
                    <wp:start x="334" y="0"/>
                    <wp:lineTo x="334" y="21279"/>
                    <wp:lineTo x="21180" y="21279"/>
                    <wp:lineTo x="21180" y="0"/>
                    <wp:lineTo x="334" y="0"/>
                  </wp:wrapPolygon>
                </wp:wrapThrough>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79640C1B" w14:textId="6E7CD310" w:rsidR="00083A97" w:rsidRPr="00083A97" w:rsidRDefault="00083A97">
                            <w:pPr>
                              <w:pBdr>
                                <w:top w:val="single" w:sz="24" w:space="8" w:color="024F75" w:themeColor="accent1"/>
                                <w:bottom w:val="single" w:sz="24" w:space="8" w:color="024F75" w:themeColor="accent1"/>
                              </w:pBdr>
                              <w:rPr>
                                <w:i/>
                                <w:iCs/>
                                <w:color w:val="024F75" w:themeColor="accent1"/>
                                <w:sz w:val="32"/>
                                <w:szCs w:val="28"/>
                                <w:lang w:val="en-IN"/>
                              </w:rPr>
                            </w:pPr>
                            <w:r w:rsidRPr="00083A97">
                              <w:rPr>
                                <w:i/>
                                <w:iCs/>
                                <w:color w:val="024F75" w:themeColor="accent1"/>
                                <w:sz w:val="32"/>
                                <w:szCs w:val="28"/>
                                <w:lang w:val="en-IN"/>
                              </w:rPr>
                              <w:t>Database System &amp; Analytics Overview</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152E7258" id="Text Box 2" o:spid="_x0000_s1027" type="#_x0000_t202" style="position:absolute;margin-left:49.5pt;margin-top:206.55pt;width:273.6pt;height:110.55pt;z-index:-251653120;visibility:visible;mso-wrap-style:square;mso-width-percent:585;mso-height-percent:200;mso-wrap-distance-left:9pt;mso-wrap-distance-top:7.2pt;mso-wrap-distance-right:9pt;mso-wrap-distance-bottom:7.2pt;mso-position-horizontal:absolute;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" filled="f" stroked="f">
                <v:textbox style="mso-fit-shape-to-text:t">
                  <w:txbxContent>
                    <w:p w14:paraId="79640C1B" w14:textId="6E7CD310" w:rsidR="00083A97" w:rsidRPr="00083A97" w:rsidRDefault="00083A97">
                      <w:pPr>
                        <w:pBdr>
                          <w:top w:val="single" w:sz="24" w:space="8" w:color="024F75" w:themeColor="accent1"/>
                          <w:bottom w:val="single" w:sz="24" w:space="8" w:color="024F75" w:themeColor="accent1"/>
                        </w:pBdr>
                        <w:rPr>
                          <w:i/>
                          <w:iCs/>
                          <w:color w:val="024F75" w:themeColor="accent1"/>
                          <w:sz w:val="32"/>
                          <w:szCs w:val="28"/>
                          <w:lang w:val="en-IN"/>
                        </w:rPr>
                      </w:pPr>
                      <w:r w:rsidRPr="00083A97">
                        <w:rPr>
                          <w:i/>
                          <w:iCs/>
                          <w:color w:val="024F75" w:themeColor="accent1"/>
                          <w:sz w:val="32"/>
                          <w:szCs w:val="28"/>
                          <w:lang w:val="en-IN"/>
                        </w:rPr>
                        <w:t>Database System &amp; Analytics Overview</w:t>
                      </w:r>
                    </w:p>
                  </w:txbxContent>
                </v:textbox>
                <w10:wrap type="through" anchorx="page"/>
              </v:shape>
            </w:pict>
          </mc:Fallback>
        </mc:AlternateContent>
      </w:r>
      <w:r w:rsidR="00D077E9">
        <w:rPr>
          <w:noProof/>
        </w:rPr>
        <mc:AlternateContent>
          <mc:Choice Requires="wps">
            <w:drawing>
              <wp:anchor distT="0" distB="0" distL="114300" distR="114300" simplePos="0" relativeHeight="251659264" behindDoc="1" locked="0" layoutInCell="1" allowOverlap="1" wp14:anchorId="5F84C4CF" wp14:editId="46DD9106">
                <wp:simplePos x="0" y="0"/>
                <wp:positionH relativeFrom="column">
                  <wp:posOffset>-746975</wp:posOffset>
                </wp:positionH>
                <wp:positionV relativeFrom="page">
                  <wp:posOffset>6670040</wp:posOffset>
                </wp:positionV>
                <wp:extent cx="7760970" cy="3374390"/>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7760970" cy="337439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0D1CF8" id="Rectangle 2" o:spid="_x0000_s1026" alt="colored rectangle" style="position:absolute;margin-left:-58.8pt;margin-top:525.2pt;width:611.1pt;height:265.7pt;z-index:-2516572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" fillcolor="#34aba2 [3206]" stroked="f" strokeweight="2pt">
                <w10:wrap anchory="page"/>
              </v:rect>
            </w:pict>
          </mc:Fallback>
        </mc:AlternateContent>
      </w:r>
      <w:r w:rsidR="00D077E9">
        <w:rPr>
          <w:noProof/>
        </w:rPr>
        <mc:AlternateContent>
          <mc:Choice Requires="wps">
            <w:drawing>
              <wp:anchor distT="0" distB="0" distL="114300" distR="114300" simplePos="0" relativeHeight="251660288" behindDoc="1" locked="0" layoutInCell="1" allowOverlap="1" wp14:anchorId="3D4C5555" wp14:editId="34726536">
                <wp:simplePos x="0" y="0"/>
                <wp:positionH relativeFrom="column">
                  <wp:posOffset>-205105</wp:posOffset>
                </wp:positionH>
                <wp:positionV relativeFrom="page">
                  <wp:posOffset>900430</wp:posOffset>
                </wp:positionV>
                <wp:extent cx="3938905" cy="826770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267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D89764" id="Rectangle 3" o:spid="_x0000_s1026" alt="white rectangle for text on cover" style="position:absolute;margin-left:-16.15pt;margin-top:70.9pt;width:310.15pt;height:651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" fillcolor="white [3212]" stroked="f" strokeweight="2pt">
                <w10:wrap anchory="page"/>
              </v:rect>
            </w:pict>
          </mc:Fallback>
        </mc:AlternateContent>
      </w:r>
      <w:r w:rsidR="00D077E9">
        <w:br w:type="page"/>
      </w:r>
    </w:p>
    <w:p w14:paraId="65913672" w14:textId="1F6F7F59" w:rsidR="00D077E9" w:rsidRDefault="00390D02" w:rsidP="00D077E9">
      <w:pPr>
        <w:pStyle w:val="Heading1"/>
      </w:pPr>
      <w:r w:rsidRPr="00544DAE">
        <w:rPr>
          <w:sz w:val="48"/>
          <w:szCs w:val="28"/>
        </w:rPr>
        <w:lastRenderedPageBreak/>
        <w:t>Project</w:t>
      </w:r>
      <w:r>
        <w:t xml:space="preserve"> </w:t>
      </w:r>
      <w:r w:rsidRPr="00544DAE">
        <w:rPr>
          <w:sz w:val="48"/>
          <w:szCs w:val="28"/>
        </w:rPr>
        <w:t>Overview</w:t>
      </w:r>
    </w:p>
    <w:tbl>
      <w:tblPr>
        <w:tblW w:w="9999" w:type="dxa"/>
        <w:tblInd w:w="40" w:type="dxa"/>
        <w:tblCellMar>
          <w:left w:w="0" w:type="dxa"/>
          <w:right w:w="0" w:type="dxa"/>
        </w:tblCellMar>
        <w:tblLook w:val="0000" w:firstRow="0" w:lastRow="0" w:firstColumn="0" w:lastColumn="0" w:noHBand="0" w:noVBand="0"/>
      </w:tblPr>
      <w:tblGrid>
        <w:gridCol w:w="9999"/>
      </w:tblGrid>
      <w:tr w:rsidR="00D077E9" w14:paraId="024C8FF4" w14:textId="77777777" w:rsidTr="00DF027C">
        <w:trPr>
          <w:trHeight w:val="3546"/>
        </w:trPr>
        <w:tc>
          <w:tcPr>
            <w:tcW w:w="9999" w:type="dxa"/>
          </w:tcPr>
          <w:p w14:paraId="1AEF62E3" w14:textId="77777777" w:rsidR="00A23F48" w:rsidRDefault="00A23F48" w:rsidP="00DF027C"/>
          <w:p w14:paraId="41FD8F80" w14:textId="77777777" w:rsidR="00390D02" w:rsidRDefault="00390D02" w:rsidP="00390D02">
            <w:pPr>
              <w:rPr>
                <w:lang w:val="en-IN"/>
              </w:rPr>
            </w:pPr>
            <w:r w:rsidRPr="00390D02">
              <w:rPr>
                <w:lang w:val="en-IN"/>
              </w:rPr>
              <w:t xml:space="preserve">This SQL project is built for </w:t>
            </w:r>
            <w:proofErr w:type="spellStart"/>
            <w:r w:rsidRPr="00390D02">
              <w:rPr>
                <w:bCs/>
                <w:lang w:val="en-IN"/>
              </w:rPr>
              <w:t>Wanderlustt</w:t>
            </w:r>
            <w:proofErr w:type="spellEnd"/>
            <w:r w:rsidRPr="00390D02">
              <w:rPr>
                <w:bCs/>
                <w:lang w:val="en-IN"/>
              </w:rPr>
              <w:t xml:space="preserve"> Travel Company</w:t>
            </w:r>
            <w:r w:rsidRPr="00390D02">
              <w:rPr>
                <w:lang w:val="en-IN"/>
              </w:rPr>
              <w:t>, a global travel business offering curated packages, hotel bookings, and destination-wise experiences.</w:t>
            </w:r>
          </w:p>
          <w:p w14:paraId="11CECCAB" w14:textId="77777777" w:rsidR="00390D02" w:rsidRPr="00390D02" w:rsidRDefault="00390D02" w:rsidP="00390D02">
            <w:pPr>
              <w:rPr>
                <w:lang w:val="en-IN"/>
              </w:rPr>
            </w:pPr>
          </w:p>
          <w:p w14:paraId="145AE354" w14:textId="7DCFD4D8" w:rsidR="00544DAE" w:rsidRPr="00390D02" w:rsidRDefault="00390D02" w:rsidP="00390D02">
            <w:pPr>
              <w:rPr>
                <w:lang w:val="en-IN"/>
              </w:rPr>
            </w:pPr>
            <w:r w:rsidRPr="00390D02">
              <w:rPr>
                <w:lang w:val="en-IN"/>
              </w:rPr>
              <w:t xml:space="preserve">The project contains </w:t>
            </w:r>
            <w:r w:rsidRPr="00390D02">
              <w:rPr>
                <w:bCs/>
                <w:lang w:val="en-IN"/>
              </w:rPr>
              <w:t>5 main tables</w:t>
            </w:r>
            <w:r w:rsidRPr="00390D02">
              <w:rPr>
                <w:lang w:val="en-IN"/>
              </w:rPr>
              <w:t>:</w:t>
            </w:r>
          </w:p>
          <w:p w14:paraId="65A08955" w14:textId="77777777" w:rsidR="00544DAE" w:rsidRPr="00544DAE" w:rsidRDefault="00544DAE" w:rsidP="00DF027C">
            <w:pPr>
              <w:pStyle w:val="Content"/>
              <w:rPr>
                <w:b/>
                <w:bCs/>
              </w:rPr>
            </w:pPr>
            <w:r w:rsidRPr="00544DAE">
              <w:rPr>
                <w:b/>
                <w:bCs/>
              </w:rPr>
              <w:t>1. Customers – customer information</w:t>
            </w:r>
          </w:p>
          <w:p w14:paraId="4C29B6FE" w14:textId="77777777" w:rsidR="00544DAE" w:rsidRPr="00544DAE" w:rsidRDefault="00544DAE" w:rsidP="00DF027C">
            <w:pPr>
              <w:pStyle w:val="Content"/>
              <w:rPr>
                <w:b/>
                <w:bCs/>
              </w:rPr>
            </w:pPr>
            <w:r w:rsidRPr="00544DAE">
              <w:rPr>
                <w:b/>
                <w:bCs/>
              </w:rPr>
              <w:t xml:space="preserve"> 2. Destinations – travel destinations offered</w:t>
            </w:r>
          </w:p>
          <w:p w14:paraId="6BC66516" w14:textId="77777777" w:rsidR="00544DAE" w:rsidRPr="00544DAE" w:rsidRDefault="00544DAE" w:rsidP="00DF027C">
            <w:pPr>
              <w:pStyle w:val="Content"/>
              <w:rPr>
                <w:b/>
                <w:bCs/>
              </w:rPr>
            </w:pPr>
            <w:r w:rsidRPr="00544DAE">
              <w:rPr>
                <w:b/>
                <w:bCs/>
              </w:rPr>
              <w:t xml:space="preserve"> 3. </w:t>
            </w:r>
            <w:proofErr w:type="spellStart"/>
            <w:r w:rsidRPr="00544DAE">
              <w:rPr>
                <w:b/>
                <w:bCs/>
              </w:rPr>
              <w:t>HotelBookings</w:t>
            </w:r>
            <w:proofErr w:type="spellEnd"/>
            <w:r w:rsidRPr="00544DAE">
              <w:rPr>
                <w:b/>
                <w:bCs/>
              </w:rPr>
              <w:t xml:space="preserve"> – hotel &amp; trip booking details </w:t>
            </w:r>
          </w:p>
          <w:p w14:paraId="4BBB4EA3" w14:textId="77777777" w:rsidR="00544DAE" w:rsidRPr="00544DAE" w:rsidRDefault="00544DAE" w:rsidP="00DF027C">
            <w:pPr>
              <w:pStyle w:val="Content"/>
              <w:rPr>
                <w:b/>
                <w:bCs/>
              </w:rPr>
            </w:pPr>
            <w:r w:rsidRPr="00544DAE">
              <w:rPr>
                <w:b/>
                <w:bCs/>
              </w:rPr>
              <w:t>4. P</w:t>
            </w:r>
            <w:proofErr w:type="spellStart"/>
            <w:r w:rsidRPr="00544DAE">
              <w:rPr>
                <w:b/>
                <w:bCs/>
              </w:rPr>
              <w:t>aymentsReceived</w:t>
            </w:r>
            <w:proofErr w:type="spellEnd"/>
            <w:r w:rsidRPr="00544DAE">
              <w:rPr>
                <w:b/>
                <w:bCs/>
              </w:rPr>
              <w:t xml:space="preserve"> – payments from customers</w:t>
            </w:r>
          </w:p>
          <w:p w14:paraId="72090566" w14:textId="77777777" w:rsidR="00DF027C" w:rsidRPr="00544DAE" w:rsidRDefault="00544DAE" w:rsidP="00DF027C">
            <w:pPr>
              <w:pStyle w:val="Content"/>
              <w:rPr>
                <w:b/>
                <w:bCs/>
              </w:rPr>
            </w:pPr>
            <w:r w:rsidRPr="00544DAE">
              <w:rPr>
                <w:b/>
                <w:bCs/>
              </w:rPr>
              <w:t xml:space="preserve"> 5. </w:t>
            </w:r>
            <w:proofErr w:type="spellStart"/>
            <w:r w:rsidRPr="00544DAE">
              <w:rPr>
                <w:b/>
                <w:bCs/>
              </w:rPr>
              <w:t>PaymentsToVendors</w:t>
            </w:r>
            <w:proofErr w:type="spellEnd"/>
            <w:r w:rsidRPr="00544DAE">
              <w:rPr>
                <w:b/>
                <w:bCs/>
              </w:rPr>
              <w:t xml:space="preserve"> – payouts to hotels/vendors</w:t>
            </w:r>
          </w:p>
          <w:p w14:paraId="0ED0FB7C" w14:textId="3520F09C" w:rsidR="00544DAE" w:rsidRDefault="00544DAE" w:rsidP="00DF027C">
            <w:pPr>
              <w:pStyle w:val="Content"/>
            </w:pPr>
          </w:p>
        </w:tc>
      </w:tr>
      <w:tr w:rsidR="00DF027C" w14:paraId="50C12B71" w14:textId="77777777" w:rsidTr="00DF027C">
        <w:trPr>
          <w:trHeight w:val="1899"/>
        </w:trPr>
        <w:tc>
          <w:tcPr>
            <w:tcW w:w="9999" w:type="dxa"/>
            <w:shd w:val="clear" w:color="auto" w:fill="F2F2F2" w:themeFill="background1" w:themeFillShade="F2"/>
            <w:vAlign w:val="center"/>
          </w:tcPr>
          <w:p w14:paraId="1F24249B" w14:textId="5E0EEB23" w:rsidR="00390D02" w:rsidRDefault="00544DAE" w:rsidP="00390D02">
            <w:pPr>
              <w:pStyle w:val="EmphasisText"/>
            </w:pPr>
            <w:r w:rsidRPr="00544DAE">
              <w:rPr>
                <w:sz w:val="36"/>
                <w:szCs w:val="28"/>
                <w:u w:val="single"/>
              </w:rPr>
              <w:t xml:space="preserve"> </w:t>
            </w:r>
            <w:r w:rsidR="00390D02" w:rsidRPr="00544DAE">
              <w:rPr>
                <w:sz w:val="36"/>
                <w:szCs w:val="28"/>
                <w:u w:val="single"/>
              </w:rPr>
              <w:t>QUERIES</w:t>
            </w:r>
            <w:r w:rsidR="00390D02">
              <w:t>:</w:t>
            </w:r>
          </w:p>
          <w:p w14:paraId="489D102C" w14:textId="77777777" w:rsidR="00390D02" w:rsidRDefault="00390D02" w:rsidP="00390D02">
            <w:pPr>
              <w:pStyle w:val="EmphasisText"/>
            </w:pPr>
          </w:p>
          <w:p w14:paraId="4C8234DC" w14:textId="77777777" w:rsidR="00390D02" w:rsidRDefault="00390D02" w:rsidP="00390D02">
            <w:pPr>
              <w:pStyle w:val="EmphasisText"/>
            </w:pPr>
            <w:r>
              <w:t>CREATING DATABASE:</w:t>
            </w:r>
          </w:p>
          <w:p w14:paraId="3A32C3B3" w14:textId="4202B399" w:rsidR="00390D02" w:rsidRDefault="00390D02" w:rsidP="00390D02">
            <w:pPr>
              <w:pStyle w:val="EmphasisText"/>
            </w:pPr>
            <w:r>
              <w:t xml:space="preserve"> </w:t>
            </w:r>
          </w:p>
          <w:p w14:paraId="488A7375" w14:textId="418B1F90" w:rsidR="00390D02" w:rsidRDefault="00390D02" w:rsidP="00390D02">
            <w:pPr>
              <w:pStyle w:val="EmphasisText"/>
            </w:pPr>
            <w:r>
              <w:t>Question: Creating Database</w:t>
            </w:r>
            <w:r>
              <w:t xml:space="preserve"> </w:t>
            </w:r>
          </w:p>
          <w:p w14:paraId="51A88B6C" w14:textId="77777777" w:rsidR="00390D02" w:rsidRDefault="00390D02" w:rsidP="00390D02">
            <w:pPr>
              <w:pStyle w:val="EmphasisText"/>
            </w:pPr>
          </w:p>
          <w:p w14:paraId="2EAC99E4" w14:textId="77777777" w:rsidR="00390D02" w:rsidRDefault="00390D02" w:rsidP="00390D02">
            <w:pPr>
              <w:pStyle w:val="EmphasisText"/>
            </w:pPr>
            <w:r>
              <w:t>Input Query:</w:t>
            </w:r>
          </w:p>
          <w:p w14:paraId="05CEE81A" w14:textId="3E391377" w:rsidR="00DF027C" w:rsidRDefault="00390D02" w:rsidP="00390D02">
            <w:pPr>
              <w:pStyle w:val="EmphasisText"/>
            </w:pPr>
            <w:r>
              <w:t xml:space="preserve"> </w:t>
            </w:r>
            <w:r w:rsidRPr="00390D02">
              <w:drawing>
                <wp:inline distT="0" distB="0" distL="0" distR="0" wp14:anchorId="52C20D48" wp14:editId="79845EB7">
                  <wp:extent cx="2495898" cy="209579"/>
                  <wp:effectExtent l="0" t="0" r="0" b="0"/>
                  <wp:docPr id="206062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27981" name=""/>
                          <pic:cNvPicPr/>
                        </pic:nvPicPr>
                        <pic:blipFill>
                          <a:blip r:embed="rId11"/>
                          <a:stretch>
                            <a:fillRect/>
                          </a:stretch>
                        </pic:blipFill>
                        <pic:spPr>
                          <a:xfrm>
                            <a:off x="0" y="0"/>
                            <a:ext cx="2495898" cy="209579"/>
                          </a:xfrm>
                          <a:prstGeom prst="rect">
                            <a:avLst/>
                          </a:prstGeom>
                        </pic:spPr>
                      </pic:pic>
                    </a:graphicData>
                  </a:graphic>
                </wp:inline>
              </w:drawing>
            </w:r>
          </w:p>
          <w:p w14:paraId="1BDA57EB" w14:textId="77777777" w:rsidR="00390D02" w:rsidRDefault="00390D02" w:rsidP="00390D02">
            <w:pPr>
              <w:pStyle w:val="EmphasisText"/>
            </w:pPr>
            <w:r>
              <w:t>Output:</w:t>
            </w:r>
          </w:p>
          <w:p w14:paraId="226B80E7" w14:textId="5D7F58AF" w:rsidR="00390D02" w:rsidRDefault="00390D02" w:rsidP="00390D02">
            <w:pPr>
              <w:pStyle w:val="EmphasisText"/>
            </w:pPr>
            <w:r w:rsidRPr="00390D02">
              <w:drawing>
                <wp:inline distT="0" distB="0" distL="0" distR="0" wp14:anchorId="797A196C" wp14:editId="5C2E3AFF">
                  <wp:extent cx="1257475" cy="142895"/>
                  <wp:effectExtent l="0" t="0" r="0" b="9525"/>
                  <wp:docPr id="198795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54469" name=""/>
                          <pic:cNvPicPr/>
                        </pic:nvPicPr>
                        <pic:blipFill>
                          <a:blip r:embed="rId12"/>
                          <a:stretch>
                            <a:fillRect/>
                          </a:stretch>
                        </pic:blipFill>
                        <pic:spPr>
                          <a:xfrm>
                            <a:off x="0" y="0"/>
                            <a:ext cx="1257475" cy="142895"/>
                          </a:xfrm>
                          <a:prstGeom prst="rect">
                            <a:avLst/>
                          </a:prstGeom>
                        </pic:spPr>
                      </pic:pic>
                    </a:graphicData>
                  </a:graphic>
                </wp:inline>
              </w:drawing>
            </w:r>
          </w:p>
          <w:p w14:paraId="19D43768" w14:textId="77777777" w:rsidR="00390D02" w:rsidRDefault="00390D02" w:rsidP="00390D02">
            <w:pPr>
              <w:pStyle w:val="EmphasisText"/>
            </w:pPr>
            <w:r>
              <w:t xml:space="preserve">Insight: </w:t>
            </w:r>
            <w:r w:rsidRPr="00544DAE">
              <w:rPr>
                <w:sz w:val="24"/>
                <w:szCs w:val="20"/>
              </w:rPr>
              <w:t xml:space="preserve">A separate database is created to manage </w:t>
            </w:r>
            <w:r w:rsidRPr="00544DAE">
              <w:rPr>
                <w:sz w:val="24"/>
                <w:szCs w:val="20"/>
              </w:rPr>
              <w:t>bookings</w:t>
            </w:r>
            <w:r>
              <w:t>.</w:t>
            </w:r>
          </w:p>
          <w:p w14:paraId="271C6ABE" w14:textId="77777777" w:rsidR="00544DAE" w:rsidRDefault="00544DAE" w:rsidP="00390D02">
            <w:pPr>
              <w:pStyle w:val="EmphasisText"/>
            </w:pPr>
          </w:p>
          <w:p w14:paraId="315ACDAA" w14:textId="77777777" w:rsidR="00544DAE" w:rsidRDefault="00544DAE" w:rsidP="00390D02">
            <w:pPr>
              <w:pStyle w:val="EmphasisText"/>
            </w:pPr>
            <w:r w:rsidRPr="00544DAE">
              <w:t>CREATE TABLE:</w:t>
            </w:r>
            <w:r>
              <w:t xml:space="preserve"> </w:t>
            </w:r>
          </w:p>
          <w:p w14:paraId="679F348C" w14:textId="77777777" w:rsidR="00544DAE" w:rsidRPr="00544DAE" w:rsidRDefault="00544DAE" w:rsidP="00544DAE">
            <w:pPr>
              <w:pStyle w:val="EmphasisText"/>
              <w:rPr>
                <w:sz w:val="24"/>
                <w:szCs w:val="20"/>
              </w:rPr>
            </w:pPr>
            <w:r>
              <w:t xml:space="preserve">Question: </w:t>
            </w:r>
            <w:r w:rsidRPr="00544DAE">
              <w:rPr>
                <w:sz w:val="24"/>
                <w:szCs w:val="20"/>
              </w:rPr>
              <w:t xml:space="preserve">Create a table of </w:t>
            </w:r>
            <w:r w:rsidRPr="00544DAE">
              <w:rPr>
                <w:bCs/>
                <w:sz w:val="24"/>
                <w:szCs w:val="20"/>
              </w:rPr>
              <w:t>Customers</w:t>
            </w:r>
            <w:r w:rsidRPr="00544DAE">
              <w:rPr>
                <w:sz w:val="24"/>
                <w:szCs w:val="20"/>
              </w:rPr>
              <w:t xml:space="preserve"> where there are </w:t>
            </w:r>
            <w:proofErr w:type="spellStart"/>
            <w:r w:rsidRPr="00544DAE">
              <w:rPr>
                <w:sz w:val="24"/>
                <w:szCs w:val="20"/>
              </w:rPr>
              <w:t>customer_id</w:t>
            </w:r>
            <w:proofErr w:type="spellEnd"/>
            <w:r w:rsidRPr="00544DAE">
              <w:rPr>
                <w:sz w:val="24"/>
                <w:szCs w:val="20"/>
              </w:rPr>
              <w:t xml:space="preserve">, </w:t>
            </w:r>
            <w:proofErr w:type="spellStart"/>
            <w:r w:rsidRPr="00544DAE">
              <w:rPr>
                <w:sz w:val="24"/>
                <w:szCs w:val="20"/>
              </w:rPr>
              <w:t>full_name</w:t>
            </w:r>
            <w:proofErr w:type="spellEnd"/>
            <w:r w:rsidRPr="00544DAE">
              <w:rPr>
                <w:sz w:val="24"/>
                <w:szCs w:val="20"/>
              </w:rPr>
              <w:t>,</w:t>
            </w:r>
            <w:r w:rsidRPr="00544DAE">
              <w:rPr>
                <w:sz w:val="24"/>
                <w:szCs w:val="20"/>
              </w:rPr>
              <w:t xml:space="preserve"> </w:t>
            </w:r>
            <w:r w:rsidRPr="00544DAE">
              <w:rPr>
                <w:sz w:val="24"/>
                <w:szCs w:val="20"/>
              </w:rPr>
              <w:t>E</w:t>
            </w:r>
            <w:r w:rsidRPr="00544DAE">
              <w:rPr>
                <w:sz w:val="24"/>
                <w:szCs w:val="20"/>
              </w:rPr>
              <w:t>mail</w:t>
            </w:r>
            <w:r w:rsidRPr="00544DAE">
              <w:rPr>
                <w:sz w:val="24"/>
                <w:szCs w:val="20"/>
              </w:rPr>
              <w:t>, P</w:t>
            </w:r>
            <w:r w:rsidRPr="00544DAE">
              <w:rPr>
                <w:sz w:val="24"/>
                <w:szCs w:val="20"/>
              </w:rPr>
              <w:t>hone</w:t>
            </w:r>
            <w:r w:rsidRPr="00544DAE">
              <w:rPr>
                <w:sz w:val="24"/>
                <w:szCs w:val="20"/>
              </w:rPr>
              <w:t>, C</w:t>
            </w:r>
            <w:r w:rsidRPr="00544DAE">
              <w:rPr>
                <w:sz w:val="24"/>
                <w:szCs w:val="20"/>
              </w:rPr>
              <w:t>ountry</w:t>
            </w:r>
            <w:r w:rsidRPr="00544DAE">
              <w:rPr>
                <w:sz w:val="24"/>
                <w:szCs w:val="20"/>
              </w:rPr>
              <w:t xml:space="preserve"> </w:t>
            </w:r>
            <w:r w:rsidRPr="00544DAE">
              <w:rPr>
                <w:sz w:val="24"/>
                <w:szCs w:val="20"/>
              </w:rPr>
              <w:t>with appropriate constraints</w:t>
            </w:r>
            <w:r w:rsidRPr="00544DAE">
              <w:rPr>
                <w:sz w:val="24"/>
                <w:szCs w:val="20"/>
              </w:rPr>
              <w:t>.</w:t>
            </w:r>
          </w:p>
          <w:p w14:paraId="32C27DD9" w14:textId="77777777" w:rsidR="00544DAE" w:rsidRPr="00544DAE" w:rsidRDefault="00544DAE" w:rsidP="00544DAE">
            <w:pPr>
              <w:pStyle w:val="EmphasisText"/>
              <w:rPr>
                <w:sz w:val="24"/>
                <w:szCs w:val="20"/>
              </w:rPr>
            </w:pPr>
          </w:p>
          <w:p w14:paraId="222895FC" w14:textId="77777777" w:rsidR="00544DAE" w:rsidRDefault="00544DAE" w:rsidP="00544DAE">
            <w:pPr>
              <w:pStyle w:val="EmphasisText"/>
            </w:pPr>
            <w:r w:rsidRPr="00544DAE">
              <w:t>Input Query:</w:t>
            </w:r>
          </w:p>
          <w:p w14:paraId="4E3B3731" w14:textId="0143D3FF" w:rsidR="00544DAE" w:rsidRPr="00DF027C" w:rsidRDefault="00544DAE" w:rsidP="00544DAE">
            <w:pPr>
              <w:pStyle w:val="EmphasisText"/>
            </w:pPr>
            <w:r w:rsidRPr="00544DAE">
              <w:t xml:space="preserve"> </w:t>
            </w:r>
            <w:r w:rsidRPr="00544DAE">
              <w:drawing>
                <wp:inline distT="0" distB="0" distL="0" distR="0" wp14:anchorId="06254075" wp14:editId="7BD8FAAB">
                  <wp:extent cx="3057525" cy="981045"/>
                  <wp:effectExtent l="0" t="0" r="0" b="0"/>
                  <wp:docPr id="201379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97604" name=""/>
                          <pic:cNvPicPr/>
                        </pic:nvPicPr>
                        <pic:blipFill>
                          <a:blip r:embed="rId13"/>
                          <a:stretch>
                            <a:fillRect/>
                          </a:stretch>
                        </pic:blipFill>
                        <pic:spPr>
                          <a:xfrm>
                            <a:off x="0" y="0"/>
                            <a:ext cx="3146696" cy="1009657"/>
                          </a:xfrm>
                          <a:prstGeom prst="rect">
                            <a:avLst/>
                          </a:prstGeom>
                        </pic:spPr>
                      </pic:pic>
                    </a:graphicData>
                  </a:graphic>
                </wp:inline>
              </w:drawing>
            </w:r>
          </w:p>
        </w:tc>
      </w:tr>
    </w:tbl>
    <w:p w14:paraId="1AD51190" w14:textId="6E5EFB2E" w:rsidR="0087605E" w:rsidRDefault="008812DD" w:rsidP="00DF027C">
      <w:r w:rsidRPr="008812DD">
        <w:lastRenderedPageBreak/>
        <w:t>Output:</w:t>
      </w:r>
    </w:p>
    <w:p w14:paraId="6E63B4F2" w14:textId="72D8A53B" w:rsidR="008812DD" w:rsidRDefault="008812DD" w:rsidP="00DF027C">
      <w:r w:rsidRPr="008812DD">
        <w:drawing>
          <wp:inline distT="0" distB="0" distL="0" distR="0" wp14:anchorId="7C47ACFC" wp14:editId="64C436C2">
            <wp:extent cx="4496427" cy="400106"/>
            <wp:effectExtent l="0" t="0" r="0" b="0"/>
            <wp:docPr id="50822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23912" name=""/>
                    <pic:cNvPicPr/>
                  </pic:nvPicPr>
                  <pic:blipFill>
                    <a:blip r:embed="rId14"/>
                    <a:stretch>
                      <a:fillRect/>
                    </a:stretch>
                  </pic:blipFill>
                  <pic:spPr>
                    <a:xfrm>
                      <a:off x="0" y="0"/>
                      <a:ext cx="4496427" cy="400106"/>
                    </a:xfrm>
                    <a:prstGeom prst="rect">
                      <a:avLst/>
                    </a:prstGeom>
                  </pic:spPr>
                </pic:pic>
              </a:graphicData>
            </a:graphic>
          </wp:inline>
        </w:drawing>
      </w:r>
    </w:p>
    <w:p w14:paraId="6143E8DD" w14:textId="77777777" w:rsidR="008812DD" w:rsidRDefault="008812DD" w:rsidP="008812DD"/>
    <w:p w14:paraId="211F0954" w14:textId="59CD1E00" w:rsidR="008812DD" w:rsidRDefault="008812DD" w:rsidP="008812DD">
      <w:r>
        <w:t xml:space="preserve">Insight: Defines the structure for storing </w:t>
      </w:r>
      <w:r>
        <w:t xml:space="preserve">customer </w:t>
      </w:r>
      <w:r>
        <w:t>data and enforces data integrity</w:t>
      </w:r>
    </w:p>
    <w:p w14:paraId="763C979D" w14:textId="188EE52E" w:rsidR="008812DD" w:rsidRDefault="008812DD" w:rsidP="008812DD">
      <w:r>
        <w:t xml:space="preserve">through primary and foreign keys, ensuring each </w:t>
      </w:r>
      <w:proofErr w:type="spellStart"/>
      <w:r>
        <w:t>customer_</w:t>
      </w:r>
      <w:proofErr w:type="gramStart"/>
      <w:r>
        <w:t>id</w:t>
      </w:r>
      <w:proofErr w:type="spellEnd"/>
      <w:r>
        <w:t xml:space="preserve"> </w:t>
      </w:r>
      <w:r>
        <w:t xml:space="preserve"> is</w:t>
      </w:r>
      <w:proofErr w:type="gramEnd"/>
      <w:r>
        <w:t xml:space="preserve"> unique and linked to a valid</w:t>
      </w:r>
      <w:r>
        <w:t xml:space="preserve"> customer name</w:t>
      </w:r>
      <w:r>
        <w:t>.</w:t>
      </w:r>
    </w:p>
    <w:p w14:paraId="7FD37C44" w14:textId="77777777" w:rsidR="008812DD" w:rsidRDefault="008812DD" w:rsidP="008812DD"/>
    <w:p w14:paraId="5223D33F" w14:textId="436BF8C5" w:rsidR="008812DD" w:rsidRDefault="008812DD" w:rsidP="008812DD">
      <w:r>
        <w:t>INSERTING VALUES:</w:t>
      </w:r>
    </w:p>
    <w:p w14:paraId="70AC8BA2" w14:textId="77777777" w:rsidR="008812DD" w:rsidRDefault="008812DD" w:rsidP="008812DD"/>
    <w:p w14:paraId="15C6FC86" w14:textId="77777777" w:rsidR="008812DD" w:rsidRDefault="008812DD" w:rsidP="008812DD">
      <w:r>
        <w:t>Question: Inserting values in each column.</w:t>
      </w:r>
    </w:p>
    <w:p w14:paraId="0D059263" w14:textId="77777777" w:rsidR="008812DD" w:rsidRDefault="008812DD" w:rsidP="008812DD"/>
    <w:p w14:paraId="64DEDE46" w14:textId="0DD26EE9" w:rsidR="008812DD" w:rsidRDefault="008812DD" w:rsidP="008812DD">
      <w:r>
        <w:t>Input Query:</w:t>
      </w:r>
    </w:p>
    <w:p w14:paraId="519225B6" w14:textId="607B9629" w:rsidR="008812DD" w:rsidRDefault="008812DD" w:rsidP="008812DD">
      <w:r w:rsidRPr="008812DD">
        <w:drawing>
          <wp:inline distT="0" distB="0" distL="0" distR="0" wp14:anchorId="003C7ADD" wp14:editId="2B422D34">
            <wp:extent cx="5630061" cy="2200582"/>
            <wp:effectExtent l="0" t="0" r="8890" b="9525"/>
            <wp:docPr id="85170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09857" name=""/>
                    <pic:cNvPicPr/>
                  </pic:nvPicPr>
                  <pic:blipFill>
                    <a:blip r:embed="rId15"/>
                    <a:stretch>
                      <a:fillRect/>
                    </a:stretch>
                  </pic:blipFill>
                  <pic:spPr>
                    <a:xfrm>
                      <a:off x="0" y="0"/>
                      <a:ext cx="5630061" cy="2200582"/>
                    </a:xfrm>
                    <a:prstGeom prst="rect">
                      <a:avLst/>
                    </a:prstGeom>
                  </pic:spPr>
                </pic:pic>
              </a:graphicData>
            </a:graphic>
          </wp:inline>
        </w:drawing>
      </w:r>
    </w:p>
    <w:p w14:paraId="2FF228CA" w14:textId="77777777" w:rsidR="008812DD" w:rsidRDefault="008812DD" w:rsidP="008812DD"/>
    <w:p w14:paraId="654EC496" w14:textId="147036C7" w:rsidR="008812DD" w:rsidRDefault="008812DD" w:rsidP="008812DD">
      <w:r w:rsidRPr="008812DD">
        <w:t>Output:</w:t>
      </w:r>
    </w:p>
    <w:p w14:paraId="24C3CA3A" w14:textId="3150410D" w:rsidR="008812DD" w:rsidRDefault="008812DD" w:rsidP="008812DD">
      <w:r w:rsidRPr="008812DD">
        <w:drawing>
          <wp:inline distT="0" distB="0" distL="0" distR="0" wp14:anchorId="6EDC5614" wp14:editId="15DF2C9D">
            <wp:extent cx="4591691" cy="2048161"/>
            <wp:effectExtent l="0" t="0" r="0" b="9525"/>
            <wp:docPr id="208582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24958" name=""/>
                    <pic:cNvPicPr/>
                  </pic:nvPicPr>
                  <pic:blipFill>
                    <a:blip r:embed="rId16"/>
                    <a:stretch>
                      <a:fillRect/>
                    </a:stretch>
                  </pic:blipFill>
                  <pic:spPr>
                    <a:xfrm>
                      <a:off x="0" y="0"/>
                      <a:ext cx="4591691" cy="2048161"/>
                    </a:xfrm>
                    <a:prstGeom prst="rect">
                      <a:avLst/>
                    </a:prstGeom>
                  </pic:spPr>
                </pic:pic>
              </a:graphicData>
            </a:graphic>
          </wp:inline>
        </w:drawing>
      </w:r>
    </w:p>
    <w:p w14:paraId="5762C7A0" w14:textId="77777777" w:rsidR="008812DD" w:rsidRPr="008812DD" w:rsidRDefault="008812DD" w:rsidP="008812DD">
      <w:pPr>
        <w:rPr>
          <w:b w:val="0"/>
          <w:bCs/>
          <w:sz w:val="24"/>
          <w:szCs w:val="20"/>
        </w:rPr>
      </w:pPr>
      <w:r w:rsidRPr="008812DD">
        <w:rPr>
          <w:b w:val="0"/>
          <w:bCs/>
          <w:sz w:val="24"/>
          <w:szCs w:val="20"/>
        </w:rPr>
        <w:t>Insight: Populates the tables with sample data, which is essential for testing,</w:t>
      </w:r>
    </w:p>
    <w:p w14:paraId="1B281670" w14:textId="03911753" w:rsidR="008812DD" w:rsidRDefault="008812DD" w:rsidP="008812DD">
      <w:pPr>
        <w:rPr>
          <w:b w:val="0"/>
          <w:bCs/>
          <w:sz w:val="24"/>
          <w:szCs w:val="20"/>
        </w:rPr>
      </w:pPr>
      <w:r w:rsidRPr="008812DD">
        <w:rPr>
          <w:b w:val="0"/>
          <w:bCs/>
          <w:sz w:val="24"/>
          <w:szCs w:val="20"/>
        </w:rPr>
        <w:t>developing, and demonstrating the functionality of all other queries.</w:t>
      </w:r>
    </w:p>
    <w:p w14:paraId="01AE1529" w14:textId="77777777" w:rsidR="008812DD" w:rsidRDefault="008812DD" w:rsidP="008812DD">
      <w:r w:rsidRPr="008812DD">
        <w:lastRenderedPageBreak/>
        <w:t>ENTITY RELATIONSHIP DIAGRAM:</w:t>
      </w:r>
    </w:p>
    <w:p w14:paraId="43DD06F6" w14:textId="1494C9BD" w:rsidR="008812DD" w:rsidRDefault="00ED2048" w:rsidP="008812DD">
      <w:r w:rsidRPr="00ED2048">
        <w:drawing>
          <wp:inline distT="0" distB="0" distL="0" distR="0" wp14:anchorId="2B0C1D1F" wp14:editId="6458B207">
            <wp:extent cx="6309360" cy="5383530"/>
            <wp:effectExtent l="0" t="0" r="0" b="7620"/>
            <wp:docPr id="144233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38673" name=""/>
                    <pic:cNvPicPr/>
                  </pic:nvPicPr>
                  <pic:blipFill>
                    <a:blip r:embed="rId17"/>
                    <a:stretch>
                      <a:fillRect/>
                    </a:stretch>
                  </pic:blipFill>
                  <pic:spPr>
                    <a:xfrm>
                      <a:off x="0" y="0"/>
                      <a:ext cx="6309360" cy="5383530"/>
                    </a:xfrm>
                    <a:prstGeom prst="rect">
                      <a:avLst/>
                    </a:prstGeom>
                  </pic:spPr>
                </pic:pic>
              </a:graphicData>
            </a:graphic>
          </wp:inline>
        </w:drawing>
      </w:r>
    </w:p>
    <w:p w14:paraId="6A612FD8" w14:textId="219A7DA3" w:rsidR="00ED2048" w:rsidRDefault="00ED2048" w:rsidP="00ED2048">
      <w:r>
        <w:t>1.</w:t>
      </w:r>
      <w:r w:rsidRPr="00ED2048">
        <w:t xml:space="preserve"> Total Revenue Received</w:t>
      </w:r>
      <w:r>
        <w:t xml:space="preserve"> (</w:t>
      </w:r>
      <w:r w:rsidRPr="00ED2048">
        <w:t>AGGREGATE FUNCTION</w:t>
      </w:r>
      <w:r>
        <w:t>):</w:t>
      </w:r>
    </w:p>
    <w:p w14:paraId="5C1D2625" w14:textId="77777777" w:rsidR="00ED2048" w:rsidRDefault="00ED2048" w:rsidP="00ED2048"/>
    <w:p w14:paraId="50192797" w14:textId="33A57F2A" w:rsidR="00ED2048" w:rsidRDefault="00ED2048" w:rsidP="00ED2048">
      <w:r>
        <w:t xml:space="preserve">Question: find total revenue received </w:t>
      </w:r>
    </w:p>
    <w:p w14:paraId="60BD3FE9" w14:textId="77777777" w:rsidR="00ED2048" w:rsidRDefault="00ED2048" w:rsidP="00ED2048"/>
    <w:p w14:paraId="6762EC20" w14:textId="654D4782" w:rsidR="00ED2048" w:rsidRDefault="00ED2048" w:rsidP="00ED2048">
      <w:r>
        <w:t>Input Query:</w:t>
      </w:r>
    </w:p>
    <w:p w14:paraId="2FE411D4" w14:textId="2433AAD0" w:rsidR="00ED2048" w:rsidRDefault="00ED2048" w:rsidP="0052090B">
      <w:pPr>
        <w:pStyle w:val="ListParagraph"/>
        <w:ind w:left="1080"/>
      </w:pPr>
      <w:r w:rsidRPr="00ED2048">
        <w:drawing>
          <wp:inline distT="0" distB="0" distL="0" distR="0" wp14:anchorId="021414F3" wp14:editId="57745DEF">
            <wp:extent cx="3448531" cy="371527"/>
            <wp:effectExtent l="0" t="0" r="0" b="9525"/>
            <wp:docPr id="160778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80561" name=""/>
                    <pic:cNvPicPr/>
                  </pic:nvPicPr>
                  <pic:blipFill>
                    <a:blip r:embed="rId18"/>
                    <a:stretch>
                      <a:fillRect/>
                    </a:stretch>
                  </pic:blipFill>
                  <pic:spPr>
                    <a:xfrm>
                      <a:off x="0" y="0"/>
                      <a:ext cx="3448531" cy="371527"/>
                    </a:xfrm>
                    <a:prstGeom prst="rect">
                      <a:avLst/>
                    </a:prstGeom>
                  </pic:spPr>
                </pic:pic>
              </a:graphicData>
            </a:graphic>
          </wp:inline>
        </w:drawing>
      </w:r>
    </w:p>
    <w:p w14:paraId="040CC0D2" w14:textId="77777777" w:rsidR="00ED2048" w:rsidRDefault="00ED2048" w:rsidP="00ED2048">
      <w:r w:rsidRPr="008812DD">
        <w:t>Output:</w:t>
      </w:r>
    </w:p>
    <w:p w14:paraId="5647DF66" w14:textId="1E5233FC" w:rsidR="00ED2048" w:rsidRDefault="00ED2048" w:rsidP="00ED2048">
      <w:r w:rsidRPr="00ED2048">
        <w:drawing>
          <wp:inline distT="0" distB="0" distL="0" distR="0" wp14:anchorId="3E03125A" wp14:editId="16E3E6E8">
            <wp:extent cx="1095528" cy="409632"/>
            <wp:effectExtent l="0" t="0" r="9525" b="9525"/>
            <wp:docPr id="117457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77435" name=""/>
                    <pic:cNvPicPr/>
                  </pic:nvPicPr>
                  <pic:blipFill>
                    <a:blip r:embed="rId19"/>
                    <a:stretch>
                      <a:fillRect/>
                    </a:stretch>
                  </pic:blipFill>
                  <pic:spPr>
                    <a:xfrm>
                      <a:off x="0" y="0"/>
                      <a:ext cx="1095528" cy="409632"/>
                    </a:xfrm>
                    <a:prstGeom prst="rect">
                      <a:avLst/>
                    </a:prstGeom>
                  </pic:spPr>
                </pic:pic>
              </a:graphicData>
            </a:graphic>
          </wp:inline>
        </w:drawing>
      </w:r>
    </w:p>
    <w:p w14:paraId="3F9412C1" w14:textId="750329B2" w:rsidR="00ED2048" w:rsidRDefault="0052090B" w:rsidP="0052090B">
      <w:r w:rsidRPr="008812DD">
        <w:rPr>
          <w:b w:val="0"/>
          <w:bCs/>
          <w:sz w:val="24"/>
          <w:szCs w:val="20"/>
        </w:rPr>
        <w:t xml:space="preserve">Insight: </w:t>
      </w:r>
      <w:r>
        <w:rPr>
          <w:b w:val="0"/>
          <w:bCs/>
          <w:sz w:val="24"/>
          <w:szCs w:val="20"/>
        </w:rPr>
        <w:t>provides a sum of revenue by counting the amount paid by customers.</w:t>
      </w:r>
    </w:p>
    <w:p w14:paraId="4709DE50" w14:textId="77777777" w:rsidR="0052090B" w:rsidRDefault="0052090B" w:rsidP="0052090B">
      <w:r>
        <w:lastRenderedPageBreak/>
        <w:t xml:space="preserve">2. </w:t>
      </w:r>
      <w:r w:rsidRPr="0052090B">
        <w:t>Total Vendor Expenses</w:t>
      </w:r>
      <w:r>
        <w:t xml:space="preserve"> </w:t>
      </w:r>
      <w:r>
        <w:t>(</w:t>
      </w:r>
      <w:r w:rsidRPr="00ED2048">
        <w:t>AGGREGATE FUNCTION</w:t>
      </w:r>
      <w:r>
        <w:t>):</w:t>
      </w:r>
    </w:p>
    <w:p w14:paraId="12D56BB7" w14:textId="60A2715D" w:rsidR="00ED2048" w:rsidRDefault="00ED2048" w:rsidP="0052090B"/>
    <w:p w14:paraId="0A54424D" w14:textId="7094CA3E" w:rsidR="0052090B" w:rsidRDefault="0052090B" w:rsidP="0052090B">
      <w:r>
        <w:t xml:space="preserve">Question: find total expenditure on vendors </w:t>
      </w:r>
      <w:proofErr w:type="gramStart"/>
      <w:r>
        <w:t>&amp;  hotels</w:t>
      </w:r>
      <w:proofErr w:type="gramEnd"/>
      <w:r>
        <w:t xml:space="preserve"> </w:t>
      </w:r>
    </w:p>
    <w:p w14:paraId="452E1924" w14:textId="77777777" w:rsidR="0052090B" w:rsidRDefault="0052090B" w:rsidP="0052090B"/>
    <w:p w14:paraId="28771B5A" w14:textId="7672192A" w:rsidR="0052090B" w:rsidRDefault="0052090B" w:rsidP="0052090B">
      <w:r>
        <w:t xml:space="preserve">Input Query: </w:t>
      </w:r>
    </w:p>
    <w:p w14:paraId="2F92B488" w14:textId="38956307" w:rsidR="0052090B" w:rsidRDefault="0052090B" w:rsidP="0052090B">
      <w:r>
        <w:t xml:space="preserve"> </w:t>
      </w:r>
      <w:r w:rsidRPr="0052090B">
        <w:drawing>
          <wp:inline distT="0" distB="0" distL="0" distR="0" wp14:anchorId="5604DE81" wp14:editId="13D8E856">
            <wp:extent cx="3915321" cy="409632"/>
            <wp:effectExtent l="0" t="0" r="9525" b="9525"/>
            <wp:docPr id="90040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08334" name=""/>
                    <pic:cNvPicPr/>
                  </pic:nvPicPr>
                  <pic:blipFill>
                    <a:blip r:embed="rId20"/>
                    <a:stretch>
                      <a:fillRect/>
                    </a:stretch>
                  </pic:blipFill>
                  <pic:spPr>
                    <a:xfrm>
                      <a:off x="0" y="0"/>
                      <a:ext cx="3915321" cy="409632"/>
                    </a:xfrm>
                    <a:prstGeom prst="rect">
                      <a:avLst/>
                    </a:prstGeom>
                  </pic:spPr>
                </pic:pic>
              </a:graphicData>
            </a:graphic>
          </wp:inline>
        </w:drawing>
      </w:r>
    </w:p>
    <w:p w14:paraId="455DF68E" w14:textId="77777777" w:rsidR="00E33A19" w:rsidRDefault="00E33A19" w:rsidP="0052090B"/>
    <w:p w14:paraId="5135DA91" w14:textId="40C87815" w:rsidR="00E33A19" w:rsidRDefault="0052090B" w:rsidP="0052090B">
      <w:r>
        <w:t>Output:</w:t>
      </w:r>
    </w:p>
    <w:p w14:paraId="1E45385A" w14:textId="429EE5BC" w:rsidR="0052090B" w:rsidRDefault="0052090B" w:rsidP="0052090B">
      <w:r w:rsidRPr="0052090B">
        <w:drawing>
          <wp:inline distT="0" distB="0" distL="0" distR="0" wp14:anchorId="64E03855" wp14:editId="08DE0952">
            <wp:extent cx="1543265" cy="428685"/>
            <wp:effectExtent l="0" t="0" r="0" b="9525"/>
            <wp:docPr id="43898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88361" name=""/>
                    <pic:cNvPicPr/>
                  </pic:nvPicPr>
                  <pic:blipFill>
                    <a:blip r:embed="rId21"/>
                    <a:stretch>
                      <a:fillRect/>
                    </a:stretch>
                  </pic:blipFill>
                  <pic:spPr>
                    <a:xfrm>
                      <a:off x="0" y="0"/>
                      <a:ext cx="1543265" cy="428685"/>
                    </a:xfrm>
                    <a:prstGeom prst="rect">
                      <a:avLst/>
                    </a:prstGeom>
                  </pic:spPr>
                </pic:pic>
              </a:graphicData>
            </a:graphic>
          </wp:inline>
        </w:drawing>
      </w:r>
    </w:p>
    <w:p w14:paraId="57327C36" w14:textId="77777777" w:rsidR="00E33A19" w:rsidRDefault="00E33A19" w:rsidP="0052090B"/>
    <w:p w14:paraId="6CFFDD22" w14:textId="558CFC92" w:rsidR="0052090B" w:rsidRDefault="0052090B" w:rsidP="0052090B">
      <w:r w:rsidRPr="008812DD">
        <w:rPr>
          <w:b w:val="0"/>
          <w:bCs/>
          <w:sz w:val="24"/>
          <w:szCs w:val="20"/>
        </w:rPr>
        <w:t xml:space="preserve">Insight: </w:t>
      </w:r>
      <w:r>
        <w:rPr>
          <w:b w:val="0"/>
          <w:bCs/>
          <w:sz w:val="24"/>
          <w:szCs w:val="20"/>
        </w:rPr>
        <w:t xml:space="preserve">provides a sum of </w:t>
      </w:r>
      <w:r>
        <w:rPr>
          <w:b w:val="0"/>
          <w:bCs/>
          <w:sz w:val="24"/>
          <w:szCs w:val="20"/>
        </w:rPr>
        <w:t>expenditure</w:t>
      </w:r>
      <w:r>
        <w:rPr>
          <w:b w:val="0"/>
          <w:bCs/>
          <w:sz w:val="24"/>
          <w:szCs w:val="20"/>
        </w:rPr>
        <w:t xml:space="preserve"> by counting the amount paid </w:t>
      </w:r>
      <w:r>
        <w:rPr>
          <w:b w:val="0"/>
          <w:bCs/>
          <w:sz w:val="24"/>
          <w:szCs w:val="20"/>
        </w:rPr>
        <w:t>to hotels and vendors</w:t>
      </w:r>
      <w:r>
        <w:rPr>
          <w:b w:val="0"/>
          <w:bCs/>
          <w:sz w:val="24"/>
          <w:szCs w:val="20"/>
        </w:rPr>
        <w:t>.</w:t>
      </w:r>
    </w:p>
    <w:p w14:paraId="443FAA87" w14:textId="77777777" w:rsidR="0052090B" w:rsidRDefault="0052090B" w:rsidP="0052090B"/>
    <w:p w14:paraId="3B47F9E4" w14:textId="77777777" w:rsidR="00ED2048" w:rsidRDefault="00ED2048" w:rsidP="00ED2048">
      <w:pPr>
        <w:pStyle w:val="ListParagraph"/>
        <w:ind w:left="1080"/>
      </w:pPr>
    </w:p>
    <w:p w14:paraId="0B20A1B1" w14:textId="01BAEC8C" w:rsidR="00ED2048" w:rsidRDefault="0052090B" w:rsidP="0052090B">
      <w:r>
        <w:t xml:space="preserve">3. </w:t>
      </w:r>
      <w:r w:rsidRPr="0052090B">
        <w:t>Net Profit (Revenue – Vendor Payments)</w:t>
      </w:r>
      <w:r>
        <w:t>:</w:t>
      </w:r>
    </w:p>
    <w:p w14:paraId="6887BBA0" w14:textId="40D2125C" w:rsidR="0052090B" w:rsidRDefault="0052090B" w:rsidP="0052090B"/>
    <w:p w14:paraId="6446EAC9" w14:textId="77777777" w:rsidR="0052090B" w:rsidRDefault="0052090B" w:rsidP="0052090B">
      <w:r>
        <w:t xml:space="preserve">Question: find the Net profit </w:t>
      </w:r>
    </w:p>
    <w:p w14:paraId="727986DE" w14:textId="77777777" w:rsidR="0052090B" w:rsidRDefault="0052090B" w:rsidP="0052090B"/>
    <w:p w14:paraId="0850FB42" w14:textId="15F85249" w:rsidR="0052090B" w:rsidRDefault="0052090B" w:rsidP="0052090B">
      <w:r>
        <w:t>Input Query:</w:t>
      </w:r>
    </w:p>
    <w:p w14:paraId="6CF380F0" w14:textId="432CE993" w:rsidR="0052090B" w:rsidRDefault="0052090B" w:rsidP="0052090B">
      <w:r w:rsidRPr="0052090B">
        <w:drawing>
          <wp:inline distT="0" distB="0" distL="0" distR="0" wp14:anchorId="2D097F93" wp14:editId="606FF5B4">
            <wp:extent cx="4172532" cy="781159"/>
            <wp:effectExtent l="0" t="0" r="0" b="0"/>
            <wp:docPr id="19353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0972" name=""/>
                    <pic:cNvPicPr/>
                  </pic:nvPicPr>
                  <pic:blipFill>
                    <a:blip r:embed="rId22"/>
                    <a:stretch>
                      <a:fillRect/>
                    </a:stretch>
                  </pic:blipFill>
                  <pic:spPr>
                    <a:xfrm>
                      <a:off x="0" y="0"/>
                      <a:ext cx="4172532" cy="781159"/>
                    </a:xfrm>
                    <a:prstGeom prst="rect">
                      <a:avLst/>
                    </a:prstGeom>
                  </pic:spPr>
                </pic:pic>
              </a:graphicData>
            </a:graphic>
          </wp:inline>
        </w:drawing>
      </w:r>
    </w:p>
    <w:p w14:paraId="35B2892C" w14:textId="77777777" w:rsidR="00E33A19" w:rsidRDefault="00E33A19" w:rsidP="0052090B"/>
    <w:p w14:paraId="5E5981BA" w14:textId="65B396F1" w:rsidR="0052090B" w:rsidRDefault="0052090B" w:rsidP="0052090B">
      <w:r>
        <w:t>Output:</w:t>
      </w:r>
    </w:p>
    <w:p w14:paraId="77FF68E8" w14:textId="255E9F5E" w:rsidR="0052090B" w:rsidRDefault="0052090B" w:rsidP="0052090B">
      <w:r w:rsidRPr="0052090B">
        <w:drawing>
          <wp:inline distT="0" distB="0" distL="0" distR="0" wp14:anchorId="3A1494DE" wp14:editId="429FD992">
            <wp:extent cx="905001" cy="457264"/>
            <wp:effectExtent l="0" t="0" r="0" b="0"/>
            <wp:docPr id="42598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81073" name=""/>
                    <pic:cNvPicPr/>
                  </pic:nvPicPr>
                  <pic:blipFill>
                    <a:blip r:embed="rId23"/>
                    <a:stretch>
                      <a:fillRect/>
                    </a:stretch>
                  </pic:blipFill>
                  <pic:spPr>
                    <a:xfrm>
                      <a:off x="0" y="0"/>
                      <a:ext cx="905001" cy="457264"/>
                    </a:xfrm>
                    <a:prstGeom prst="rect">
                      <a:avLst/>
                    </a:prstGeom>
                  </pic:spPr>
                </pic:pic>
              </a:graphicData>
            </a:graphic>
          </wp:inline>
        </w:drawing>
      </w:r>
    </w:p>
    <w:p w14:paraId="591B7107" w14:textId="13F1135C" w:rsidR="0052090B" w:rsidRDefault="0052090B" w:rsidP="0052090B">
      <w:pPr>
        <w:rPr>
          <w:b w:val="0"/>
          <w:bCs/>
          <w:sz w:val="24"/>
          <w:szCs w:val="20"/>
        </w:rPr>
      </w:pPr>
      <w:r w:rsidRPr="008812DD">
        <w:rPr>
          <w:b w:val="0"/>
          <w:bCs/>
          <w:sz w:val="24"/>
          <w:szCs w:val="20"/>
        </w:rPr>
        <w:t xml:space="preserve">Insight: </w:t>
      </w:r>
      <w:r>
        <w:rPr>
          <w:b w:val="0"/>
          <w:bCs/>
          <w:sz w:val="24"/>
          <w:szCs w:val="20"/>
        </w:rPr>
        <w:t xml:space="preserve">provides </w:t>
      </w:r>
      <w:r w:rsidR="00E33A19">
        <w:rPr>
          <w:b w:val="0"/>
          <w:bCs/>
          <w:sz w:val="24"/>
          <w:szCs w:val="20"/>
        </w:rPr>
        <w:t>Net profit made by company by deducting total revenue by total vendor expense</w:t>
      </w:r>
      <w:r>
        <w:rPr>
          <w:b w:val="0"/>
          <w:bCs/>
          <w:sz w:val="24"/>
          <w:szCs w:val="20"/>
        </w:rPr>
        <w:t>.</w:t>
      </w:r>
    </w:p>
    <w:p w14:paraId="1C54AC7C" w14:textId="77777777" w:rsidR="00E33A19" w:rsidRDefault="00E33A19" w:rsidP="0052090B">
      <w:pPr>
        <w:rPr>
          <w:b w:val="0"/>
          <w:bCs/>
          <w:sz w:val="24"/>
          <w:szCs w:val="20"/>
        </w:rPr>
      </w:pPr>
    </w:p>
    <w:p w14:paraId="055A542D" w14:textId="77777777" w:rsidR="00E33A19" w:rsidRDefault="00E33A19" w:rsidP="0052090B"/>
    <w:p w14:paraId="636B5767" w14:textId="77777777" w:rsidR="00E33A19" w:rsidRDefault="00E33A19" w:rsidP="0052090B"/>
    <w:p w14:paraId="5EEF070F" w14:textId="77777777" w:rsidR="00E33A19" w:rsidRDefault="00E33A19" w:rsidP="0052090B"/>
    <w:p w14:paraId="6CF584F1" w14:textId="77777777" w:rsidR="00E33A19" w:rsidRDefault="00E33A19" w:rsidP="0052090B"/>
    <w:p w14:paraId="15279143" w14:textId="77777777" w:rsidR="00E33A19" w:rsidRDefault="00E33A19" w:rsidP="0052090B"/>
    <w:p w14:paraId="0982828F" w14:textId="22BA7A9E" w:rsidR="00E33A19" w:rsidRDefault="00E33A19" w:rsidP="0052090B">
      <w:r>
        <w:lastRenderedPageBreak/>
        <w:t xml:space="preserve">4. </w:t>
      </w:r>
      <w:r w:rsidRPr="00E33A19">
        <w:t>Revenue per Destination</w:t>
      </w:r>
      <w:r>
        <w:t xml:space="preserve"> (Join clause</w:t>
      </w:r>
      <w:proofErr w:type="gramStart"/>
      <w:r>
        <w:t>) :</w:t>
      </w:r>
      <w:proofErr w:type="gramEnd"/>
    </w:p>
    <w:p w14:paraId="2740B2BD" w14:textId="77777777" w:rsidR="00E33A19" w:rsidRDefault="00E33A19" w:rsidP="0052090B"/>
    <w:p w14:paraId="78E9BD22" w14:textId="6CD6823D" w:rsidR="00E33A19" w:rsidRDefault="00E33A19" w:rsidP="0052090B">
      <w:r>
        <w:t>Question: find revenue made by each destination</w:t>
      </w:r>
    </w:p>
    <w:p w14:paraId="723599FF" w14:textId="7CF8889D" w:rsidR="00E33A19" w:rsidRDefault="00E33A19" w:rsidP="0052090B"/>
    <w:p w14:paraId="78F251D4" w14:textId="19CBE33A" w:rsidR="00E33A19" w:rsidRDefault="00E33A19" w:rsidP="0052090B">
      <w:r>
        <w:t>Input Query:</w:t>
      </w:r>
    </w:p>
    <w:p w14:paraId="47F4A749" w14:textId="7E3F582C" w:rsidR="00E33A19" w:rsidRDefault="00E33A19" w:rsidP="0052090B">
      <w:r w:rsidRPr="00E33A19">
        <w:drawing>
          <wp:inline distT="0" distB="0" distL="0" distR="0" wp14:anchorId="5F26919C" wp14:editId="65ACF0CD">
            <wp:extent cx="4706007" cy="1381318"/>
            <wp:effectExtent l="0" t="0" r="0" b="9525"/>
            <wp:docPr id="89040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08926" name=""/>
                    <pic:cNvPicPr/>
                  </pic:nvPicPr>
                  <pic:blipFill>
                    <a:blip r:embed="rId24"/>
                    <a:stretch>
                      <a:fillRect/>
                    </a:stretch>
                  </pic:blipFill>
                  <pic:spPr>
                    <a:xfrm>
                      <a:off x="0" y="0"/>
                      <a:ext cx="4706007" cy="1381318"/>
                    </a:xfrm>
                    <a:prstGeom prst="rect">
                      <a:avLst/>
                    </a:prstGeom>
                  </pic:spPr>
                </pic:pic>
              </a:graphicData>
            </a:graphic>
          </wp:inline>
        </w:drawing>
      </w:r>
    </w:p>
    <w:p w14:paraId="55FB57B5" w14:textId="77777777" w:rsidR="00E33A19" w:rsidRDefault="00E33A19" w:rsidP="0052090B"/>
    <w:p w14:paraId="63B56B6E" w14:textId="6644109D" w:rsidR="00E33A19" w:rsidRDefault="00E33A19" w:rsidP="0052090B">
      <w:r>
        <w:t>Output:</w:t>
      </w:r>
    </w:p>
    <w:p w14:paraId="5C414C61" w14:textId="28D90433" w:rsidR="00E33A19" w:rsidRDefault="00E33A19" w:rsidP="0052090B">
      <w:r w:rsidRPr="00E33A19">
        <w:drawing>
          <wp:inline distT="0" distB="0" distL="0" distR="0" wp14:anchorId="2882EBA0" wp14:editId="41961D76">
            <wp:extent cx="1819529" cy="1867161"/>
            <wp:effectExtent l="0" t="0" r="9525" b="0"/>
            <wp:docPr id="72091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16188" name=""/>
                    <pic:cNvPicPr/>
                  </pic:nvPicPr>
                  <pic:blipFill>
                    <a:blip r:embed="rId25"/>
                    <a:stretch>
                      <a:fillRect/>
                    </a:stretch>
                  </pic:blipFill>
                  <pic:spPr>
                    <a:xfrm>
                      <a:off x="0" y="0"/>
                      <a:ext cx="1819529" cy="1867161"/>
                    </a:xfrm>
                    <a:prstGeom prst="rect">
                      <a:avLst/>
                    </a:prstGeom>
                  </pic:spPr>
                </pic:pic>
              </a:graphicData>
            </a:graphic>
          </wp:inline>
        </w:drawing>
      </w:r>
    </w:p>
    <w:p w14:paraId="13166566" w14:textId="384775EA" w:rsidR="00E33A19" w:rsidRDefault="00E33A19" w:rsidP="00E33A19">
      <w:pPr>
        <w:rPr>
          <w:b w:val="0"/>
          <w:bCs/>
          <w:sz w:val="24"/>
          <w:szCs w:val="20"/>
        </w:rPr>
      </w:pPr>
      <w:r w:rsidRPr="008812DD">
        <w:rPr>
          <w:b w:val="0"/>
          <w:bCs/>
          <w:sz w:val="24"/>
          <w:szCs w:val="20"/>
        </w:rPr>
        <w:t xml:space="preserve">Insight: </w:t>
      </w:r>
      <w:r>
        <w:rPr>
          <w:b w:val="0"/>
          <w:bCs/>
          <w:sz w:val="24"/>
          <w:szCs w:val="20"/>
        </w:rPr>
        <w:t>provides with revenue made by each destination.</w:t>
      </w:r>
    </w:p>
    <w:p w14:paraId="537FC481" w14:textId="77777777" w:rsidR="00E33A19" w:rsidRDefault="00E33A19" w:rsidP="00E33A19">
      <w:pPr>
        <w:rPr>
          <w:b w:val="0"/>
          <w:bCs/>
          <w:sz w:val="24"/>
          <w:szCs w:val="20"/>
        </w:rPr>
      </w:pPr>
    </w:p>
    <w:p w14:paraId="4956F3FD" w14:textId="2F811129" w:rsidR="00E33A19" w:rsidRDefault="00E33A19" w:rsidP="00E33A19">
      <w:r>
        <w:t>5</w:t>
      </w:r>
      <w:r>
        <w:t xml:space="preserve">. </w:t>
      </w:r>
      <w:r w:rsidRPr="00E33A19">
        <w:t>Top 5 Customers by Spending</w:t>
      </w:r>
      <w:r w:rsidR="00CE5C83">
        <w:t xml:space="preserve"> (Limit</w:t>
      </w:r>
      <w:proofErr w:type="gramStart"/>
      <w:r w:rsidR="00CE5C83">
        <w:t>)</w:t>
      </w:r>
      <w:r>
        <w:t xml:space="preserve"> </w:t>
      </w:r>
      <w:r>
        <w:t>:</w:t>
      </w:r>
      <w:proofErr w:type="gramEnd"/>
    </w:p>
    <w:p w14:paraId="70BB352F" w14:textId="11599AEC" w:rsidR="00E33A19" w:rsidRDefault="00E33A19" w:rsidP="0052090B"/>
    <w:p w14:paraId="48AD10D8" w14:textId="716D2323" w:rsidR="00E33A19" w:rsidRDefault="00E33A19" w:rsidP="0052090B">
      <w:r>
        <w:t xml:space="preserve">Question: to find top 5 customers </w:t>
      </w:r>
    </w:p>
    <w:p w14:paraId="63F70C4C" w14:textId="77777777" w:rsidR="00CE5C83" w:rsidRDefault="00CE5C83" w:rsidP="0052090B"/>
    <w:p w14:paraId="61B777F9" w14:textId="63E93773" w:rsidR="00CE5C83" w:rsidRDefault="00CE5C83" w:rsidP="0052090B">
      <w:r>
        <w:t>Input Query:</w:t>
      </w:r>
    </w:p>
    <w:p w14:paraId="189064EA" w14:textId="7637D89E" w:rsidR="00CE5C83" w:rsidRDefault="00CE5C83" w:rsidP="0052090B">
      <w:r w:rsidRPr="00CE5C83">
        <w:drawing>
          <wp:inline distT="0" distB="0" distL="0" distR="0" wp14:anchorId="577E2A9F" wp14:editId="1E35EE1B">
            <wp:extent cx="4096322" cy="1390844"/>
            <wp:effectExtent l="0" t="0" r="0" b="0"/>
            <wp:docPr id="64066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62487" name=""/>
                    <pic:cNvPicPr/>
                  </pic:nvPicPr>
                  <pic:blipFill>
                    <a:blip r:embed="rId26"/>
                    <a:stretch>
                      <a:fillRect/>
                    </a:stretch>
                  </pic:blipFill>
                  <pic:spPr>
                    <a:xfrm>
                      <a:off x="0" y="0"/>
                      <a:ext cx="4096322" cy="1390844"/>
                    </a:xfrm>
                    <a:prstGeom prst="rect">
                      <a:avLst/>
                    </a:prstGeom>
                  </pic:spPr>
                </pic:pic>
              </a:graphicData>
            </a:graphic>
          </wp:inline>
        </w:drawing>
      </w:r>
    </w:p>
    <w:p w14:paraId="0692A963" w14:textId="77777777" w:rsidR="00CE5C83" w:rsidRDefault="00CE5C83" w:rsidP="0052090B"/>
    <w:p w14:paraId="131AE2CF" w14:textId="0327B981" w:rsidR="00CE5C83" w:rsidRDefault="00CE5C83" w:rsidP="0052090B">
      <w:r>
        <w:lastRenderedPageBreak/>
        <w:t>Output:</w:t>
      </w:r>
    </w:p>
    <w:p w14:paraId="0A05B78E" w14:textId="6A774CB6" w:rsidR="00CE5C83" w:rsidRDefault="00CE5C83" w:rsidP="0052090B">
      <w:r w:rsidRPr="00CE5C83">
        <w:drawing>
          <wp:inline distT="0" distB="0" distL="0" distR="0" wp14:anchorId="7DC6CE89" wp14:editId="4EEE579A">
            <wp:extent cx="1848108" cy="1076475"/>
            <wp:effectExtent l="0" t="0" r="0" b="9525"/>
            <wp:docPr id="84113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39231" name=""/>
                    <pic:cNvPicPr/>
                  </pic:nvPicPr>
                  <pic:blipFill>
                    <a:blip r:embed="rId27"/>
                    <a:stretch>
                      <a:fillRect/>
                    </a:stretch>
                  </pic:blipFill>
                  <pic:spPr>
                    <a:xfrm>
                      <a:off x="0" y="0"/>
                      <a:ext cx="1848108" cy="1076475"/>
                    </a:xfrm>
                    <a:prstGeom prst="rect">
                      <a:avLst/>
                    </a:prstGeom>
                  </pic:spPr>
                </pic:pic>
              </a:graphicData>
            </a:graphic>
          </wp:inline>
        </w:drawing>
      </w:r>
    </w:p>
    <w:p w14:paraId="18974838" w14:textId="7D68E619" w:rsidR="00CE5C83" w:rsidRDefault="00CE5C83" w:rsidP="00CE5C83">
      <w:pPr>
        <w:rPr>
          <w:b w:val="0"/>
          <w:bCs/>
          <w:sz w:val="24"/>
          <w:szCs w:val="20"/>
        </w:rPr>
      </w:pPr>
      <w:r w:rsidRPr="008812DD">
        <w:rPr>
          <w:b w:val="0"/>
          <w:bCs/>
          <w:sz w:val="24"/>
          <w:szCs w:val="20"/>
        </w:rPr>
        <w:t xml:space="preserve">Insight: </w:t>
      </w:r>
      <w:r>
        <w:rPr>
          <w:b w:val="0"/>
          <w:bCs/>
          <w:sz w:val="24"/>
          <w:szCs w:val="20"/>
        </w:rPr>
        <w:t xml:space="preserve">provides </w:t>
      </w:r>
      <w:r>
        <w:rPr>
          <w:b w:val="0"/>
          <w:bCs/>
          <w:sz w:val="24"/>
          <w:szCs w:val="20"/>
        </w:rPr>
        <w:t>the top 5 customers and who spent the most on trips</w:t>
      </w:r>
      <w:r>
        <w:rPr>
          <w:b w:val="0"/>
          <w:bCs/>
          <w:sz w:val="24"/>
          <w:szCs w:val="20"/>
        </w:rPr>
        <w:t>.</w:t>
      </w:r>
    </w:p>
    <w:p w14:paraId="26C8C16A" w14:textId="77777777" w:rsidR="00CE5C83" w:rsidRDefault="00CE5C83" w:rsidP="0052090B"/>
    <w:p w14:paraId="601F0C30" w14:textId="693EFF3C" w:rsidR="00CE5C83" w:rsidRDefault="00CE5C83" w:rsidP="00CE5C83">
      <w:r>
        <w:t>6</w:t>
      </w:r>
      <w:r>
        <w:t xml:space="preserve">. </w:t>
      </w:r>
      <w:r w:rsidRPr="00CE5C83">
        <w:t>Vendor</w:t>
      </w:r>
      <w:r>
        <w:t>/hotels</w:t>
      </w:r>
      <w:r w:rsidRPr="00CE5C83">
        <w:t xml:space="preserve"> Expense Report per Booking</w:t>
      </w:r>
      <w:r>
        <w:t xml:space="preserve"> (</w:t>
      </w:r>
      <w:r>
        <w:t>Join clause</w:t>
      </w:r>
      <w:proofErr w:type="gramStart"/>
      <w:r>
        <w:t>) :</w:t>
      </w:r>
      <w:proofErr w:type="gramEnd"/>
    </w:p>
    <w:p w14:paraId="6FD159EB" w14:textId="77777777" w:rsidR="00CE5C83" w:rsidRDefault="00CE5C83" w:rsidP="0052090B"/>
    <w:p w14:paraId="57CAB2E0" w14:textId="7C51A2F8" w:rsidR="00CE5C83" w:rsidRDefault="00CE5C83" w:rsidP="0052090B">
      <w:r>
        <w:t>Question: to find vendor/hotels expense per booking</w:t>
      </w:r>
    </w:p>
    <w:p w14:paraId="5F0292B8" w14:textId="77777777" w:rsidR="00CE5C83" w:rsidRDefault="00CE5C83" w:rsidP="0052090B"/>
    <w:p w14:paraId="67FA2EBB" w14:textId="219B62D9" w:rsidR="00CE5C83" w:rsidRDefault="00CE5C83" w:rsidP="0052090B">
      <w:r>
        <w:t>Input Query:</w:t>
      </w:r>
    </w:p>
    <w:p w14:paraId="6C912B71" w14:textId="20A0D8CF" w:rsidR="00CE5C83" w:rsidRDefault="00CE5C83" w:rsidP="0052090B">
      <w:r w:rsidRPr="00CE5C83">
        <w:drawing>
          <wp:inline distT="0" distB="0" distL="0" distR="0" wp14:anchorId="55AA4AAD" wp14:editId="00FFA1A6">
            <wp:extent cx="4401164" cy="1190791"/>
            <wp:effectExtent l="0" t="0" r="0" b="9525"/>
            <wp:docPr id="177588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89046" name=""/>
                    <pic:cNvPicPr/>
                  </pic:nvPicPr>
                  <pic:blipFill>
                    <a:blip r:embed="rId28"/>
                    <a:stretch>
                      <a:fillRect/>
                    </a:stretch>
                  </pic:blipFill>
                  <pic:spPr>
                    <a:xfrm>
                      <a:off x="0" y="0"/>
                      <a:ext cx="4401164" cy="1190791"/>
                    </a:xfrm>
                    <a:prstGeom prst="rect">
                      <a:avLst/>
                    </a:prstGeom>
                  </pic:spPr>
                </pic:pic>
              </a:graphicData>
            </a:graphic>
          </wp:inline>
        </w:drawing>
      </w:r>
    </w:p>
    <w:p w14:paraId="2B8F0D57" w14:textId="77777777" w:rsidR="00CE5C83" w:rsidRDefault="00CE5C83" w:rsidP="0052090B"/>
    <w:p w14:paraId="4E948DEA" w14:textId="03F24009" w:rsidR="00CE5C83" w:rsidRDefault="00CE5C83" w:rsidP="0052090B">
      <w:r>
        <w:t>Output:</w:t>
      </w:r>
    </w:p>
    <w:p w14:paraId="39B093D7" w14:textId="03359298" w:rsidR="00CE5C83" w:rsidRDefault="00CE5C83" w:rsidP="0052090B">
      <w:r w:rsidRPr="00CE5C83">
        <w:drawing>
          <wp:inline distT="0" distB="0" distL="0" distR="0" wp14:anchorId="39457BA1" wp14:editId="39A4A1FD">
            <wp:extent cx="4496427" cy="1857634"/>
            <wp:effectExtent l="0" t="0" r="0" b="9525"/>
            <wp:docPr id="172102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29130" name=""/>
                    <pic:cNvPicPr/>
                  </pic:nvPicPr>
                  <pic:blipFill>
                    <a:blip r:embed="rId29"/>
                    <a:stretch>
                      <a:fillRect/>
                    </a:stretch>
                  </pic:blipFill>
                  <pic:spPr>
                    <a:xfrm>
                      <a:off x="0" y="0"/>
                      <a:ext cx="4496427" cy="1857634"/>
                    </a:xfrm>
                    <a:prstGeom prst="rect">
                      <a:avLst/>
                    </a:prstGeom>
                  </pic:spPr>
                </pic:pic>
              </a:graphicData>
            </a:graphic>
          </wp:inline>
        </w:drawing>
      </w:r>
    </w:p>
    <w:p w14:paraId="2A8AC4E0" w14:textId="0D3EAE73" w:rsidR="00CE5C83" w:rsidRDefault="00CE5C83" w:rsidP="00CE5C83">
      <w:pPr>
        <w:rPr>
          <w:b w:val="0"/>
          <w:bCs/>
          <w:sz w:val="24"/>
          <w:szCs w:val="20"/>
        </w:rPr>
      </w:pPr>
      <w:r w:rsidRPr="008812DD">
        <w:rPr>
          <w:b w:val="0"/>
          <w:bCs/>
          <w:sz w:val="24"/>
          <w:szCs w:val="20"/>
        </w:rPr>
        <w:t xml:space="preserve">Insight: </w:t>
      </w:r>
      <w:r>
        <w:rPr>
          <w:b w:val="0"/>
          <w:bCs/>
          <w:sz w:val="24"/>
          <w:szCs w:val="20"/>
        </w:rPr>
        <w:t xml:space="preserve">provides the </w:t>
      </w:r>
      <w:r>
        <w:rPr>
          <w:b w:val="0"/>
          <w:bCs/>
          <w:sz w:val="24"/>
          <w:szCs w:val="20"/>
        </w:rPr>
        <w:t>expense on vendors/hotels per booking</w:t>
      </w:r>
      <w:r>
        <w:rPr>
          <w:b w:val="0"/>
          <w:bCs/>
          <w:sz w:val="24"/>
          <w:szCs w:val="20"/>
        </w:rPr>
        <w:t>.</w:t>
      </w:r>
    </w:p>
    <w:p w14:paraId="5EF1E381" w14:textId="77777777" w:rsidR="00CE5C83" w:rsidRDefault="00CE5C83" w:rsidP="00CE5C83"/>
    <w:p w14:paraId="7F0E0FB4" w14:textId="77777777" w:rsidR="00CE5C83" w:rsidRDefault="00CE5C83" w:rsidP="00CE5C83"/>
    <w:p w14:paraId="3D318427" w14:textId="77777777" w:rsidR="00CE5C83" w:rsidRDefault="00CE5C83" w:rsidP="00CE5C83"/>
    <w:p w14:paraId="4EC63ED2" w14:textId="77777777" w:rsidR="00CE5C83" w:rsidRDefault="00CE5C83" w:rsidP="00CE5C83"/>
    <w:p w14:paraId="0417EEEF" w14:textId="77777777" w:rsidR="00CE5C83" w:rsidRDefault="00CE5C83" w:rsidP="00CE5C83"/>
    <w:p w14:paraId="22C78E09" w14:textId="77777777" w:rsidR="00CE5C83" w:rsidRDefault="00CE5C83" w:rsidP="00CE5C83"/>
    <w:p w14:paraId="6F4A72D6" w14:textId="2535FA14" w:rsidR="00CE5C83" w:rsidRDefault="00CE5C83" w:rsidP="00CE5C83">
      <w:r>
        <w:lastRenderedPageBreak/>
        <w:t>7</w:t>
      </w:r>
      <w:r>
        <w:t xml:space="preserve">. </w:t>
      </w:r>
      <w:r w:rsidRPr="00CE5C83">
        <w:t>Most Popular Destination (by number of bookings)</w:t>
      </w:r>
      <w:r>
        <w:t>:</w:t>
      </w:r>
    </w:p>
    <w:p w14:paraId="3A2AA0C6" w14:textId="77777777" w:rsidR="00CE5C83" w:rsidRDefault="00CE5C83" w:rsidP="00CE5C83"/>
    <w:p w14:paraId="4AC1CCEC" w14:textId="0583DD15" w:rsidR="00CE5C83" w:rsidRDefault="00CE5C83" w:rsidP="00CE5C83">
      <w:r>
        <w:t xml:space="preserve">Question: to find most popular destination </w:t>
      </w:r>
    </w:p>
    <w:p w14:paraId="64314AE3" w14:textId="77777777" w:rsidR="00CE5C83" w:rsidRDefault="00CE5C83" w:rsidP="0052090B"/>
    <w:p w14:paraId="5B165EDA" w14:textId="15D50131" w:rsidR="00CE5C83" w:rsidRDefault="00CE5C83" w:rsidP="0052090B">
      <w:r>
        <w:t>Input Query:</w:t>
      </w:r>
    </w:p>
    <w:p w14:paraId="12AB3E8F" w14:textId="7EBE698C" w:rsidR="00CE5C83" w:rsidRDefault="00CE5C83" w:rsidP="0052090B">
      <w:r w:rsidRPr="00CE5C83">
        <w:drawing>
          <wp:inline distT="0" distB="0" distL="0" distR="0" wp14:anchorId="34858F75" wp14:editId="02DD4C22">
            <wp:extent cx="4715533" cy="1152686"/>
            <wp:effectExtent l="0" t="0" r="0" b="9525"/>
            <wp:docPr id="57084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48341" name=""/>
                    <pic:cNvPicPr/>
                  </pic:nvPicPr>
                  <pic:blipFill>
                    <a:blip r:embed="rId30"/>
                    <a:stretch>
                      <a:fillRect/>
                    </a:stretch>
                  </pic:blipFill>
                  <pic:spPr>
                    <a:xfrm>
                      <a:off x="0" y="0"/>
                      <a:ext cx="4715533" cy="1152686"/>
                    </a:xfrm>
                    <a:prstGeom prst="rect">
                      <a:avLst/>
                    </a:prstGeom>
                  </pic:spPr>
                </pic:pic>
              </a:graphicData>
            </a:graphic>
          </wp:inline>
        </w:drawing>
      </w:r>
    </w:p>
    <w:p w14:paraId="640C8FB3" w14:textId="77777777" w:rsidR="00CE5C83" w:rsidRDefault="00CE5C83" w:rsidP="0052090B"/>
    <w:p w14:paraId="773C83B5" w14:textId="726E6BD9" w:rsidR="00CE5C83" w:rsidRDefault="00CE5C83" w:rsidP="0052090B">
      <w:r>
        <w:t>Output:</w:t>
      </w:r>
    </w:p>
    <w:p w14:paraId="6CEFD712" w14:textId="4AFDDA71" w:rsidR="00CE5C83" w:rsidRDefault="00CE5C83" w:rsidP="0052090B">
      <w:r w:rsidRPr="00CE5C83">
        <w:drawing>
          <wp:inline distT="0" distB="0" distL="0" distR="0" wp14:anchorId="07B1FEDD" wp14:editId="528B27A5">
            <wp:extent cx="2105319" cy="1905266"/>
            <wp:effectExtent l="0" t="0" r="9525" b="0"/>
            <wp:docPr id="154871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17976" name=""/>
                    <pic:cNvPicPr/>
                  </pic:nvPicPr>
                  <pic:blipFill>
                    <a:blip r:embed="rId31"/>
                    <a:stretch>
                      <a:fillRect/>
                    </a:stretch>
                  </pic:blipFill>
                  <pic:spPr>
                    <a:xfrm>
                      <a:off x="0" y="0"/>
                      <a:ext cx="2105319" cy="1905266"/>
                    </a:xfrm>
                    <a:prstGeom prst="rect">
                      <a:avLst/>
                    </a:prstGeom>
                  </pic:spPr>
                </pic:pic>
              </a:graphicData>
            </a:graphic>
          </wp:inline>
        </w:drawing>
      </w:r>
    </w:p>
    <w:p w14:paraId="0BCD90B3" w14:textId="4A324EEE" w:rsidR="00CE5C83" w:rsidRDefault="00CE5C83" w:rsidP="00CE5C83">
      <w:pPr>
        <w:rPr>
          <w:b w:val="0"/>
          <w:bCs/>
          <w:sz w:val="24"/>
          <w:szCs w:val="20"/>
        </w:rPr>
      </w:pPr>
      <w:r w:rsidRPr="008812DD">
        <w:rPr>
          <w:b w:val="0"/>
          <w:bCs/>
          <w:sz w:val="24"/>
          <w:szCs w:val="20"/>
        </w:rPr>
        <w:t xml:space="preserve">Insight: </w:t>
      </w:r>
      <w:r>
        <w:rPr>
          <w:b w:val="0"/>
          <w:bCs/>
          <w:sz w:val="24"/>
          <w:szCs w:val="20"/>
        </w:rPr>
        <w:t xml:space="preserve">provides the </w:t>
      </w:r>
      <w:r>
        <w:rPr>
          <w:b w:val="0"/>
          <w:bCs/>
          <w:sz w:val="24"/>
          <w:szCs w:val="20"/>
        </w:rPr>
        <w:t>most popular destinations.</w:t>
      </w:r>
    </w:p>
    <w:p w14:paraId="7352CA93" w14:textId="77777777" w:rsidR="00CE5C83" w:rsidRDefault="00CE5C83" w:rsidP="00CE5C83">
      <w:pPr>
        <w:rPr>
          <w:b w:val="0"/>
          <w:bCs/>
          <w:sz w:val="24"/>
          <w:szCs w:val="20"/>
        </w:rPr>
      </w:pPr>
    </w:p>
    <w:p w14:paraId="471D855E" w14:textId="77777777" w:rsidR="00CE5C83" w:rsidRDefault="00CE5C83" w:rsidP="00CE5C83">
      <w:pPr>
        <w:rPr>
          <w:b w:val="0"/>
          <w:bCs/>
          <w:sz w:val="24"/>
          <w:szCs w:val="20"/>
        </w:rPr>
      </w:pPr>
    </w:p>
    <w:p w14:paraId="3161DCCD" w14:textId="6EC9CFFD" w:rsidR="00CE5C83" w:rsidRDefault="00CE5C83" w:rsidP="0052090B">
      <w:r>
        <w:t>8</w:t>
      </w:r>
      <w:r>
        <w:t xml:space="preserve">. </w:t>
      </w:r>
      <w:r w:rsidR="006D274F" w:rsidRPr="006D274F">
        <w:t>Monthly Revenue Summary</w:t>
      </w:r>
      <w:r w:rsidR="006D274F">
        <w:t>:</w:t>
      </w:r>
    </w:p>
    <w:p w14:paraId="0D0BF98B" w14:textId="77777777" w:rsidR="006D274F" w:rsidRDefault="006D274F" w:rsidP="0052090B"/>
    <w:p w14:paraId="75EEDABA" w14:textId="40EE2F78" w:rsidR="006D274F" w:rsidRDefault="006D274F" w:rsidP="0052090B">
      <w:r>
        <w:t xml:space="preserve"> Question: to find monthly revenue summary of the company</w:t>
      </w:r>
    </w:p>
    <w:p w14:paraId="6C62CA7A" w14:textId="77777777" w:rsidR="006D274F" w:rsidRDefault="006D274F" w:rsidP="0052090B"/>
    <w:p w14:paraId="58FD6722" w14:textId="0CAD9B92" w:rsidR="006D274F" w:rsidRDefault="006D274F" w:rsidP="0052090B">
      <w:r>
        <w:t>Input Query:</w:t>
      </w:r>
    </w:p>
    <w:p w14:paraId="5FD8CB6D" w14:textId="0EE91919" w:rsidR="006D274F" w:rsidRDefault="006D274F" w:rsidP="0052090B">
      <w:r w:rsidRPr="006D274F">
        <w:drawing>
          <wp:inline distT="0" distB="0" distL="0" distR="0" wp14:anchorId="1F748F47" wp14:editId="55A95D4D">
            <wp:extent cx="4048690" cy="1009791"/>
            <wp:effectExtent l="0" t="0" r="9525" b="0"/>
            <wp:docPr id="181720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04439" name=""/>
                    <pic:cNvPicPr/>
                  </pic:nvPicPr>
                  <pic:blipFill>
                    <a:blip r:embed="rId32"/>
                    <a:stretch>
                      <a:fillRect/>
                    </a:stretch>
                  </pic:blipFill>
                  <pic:spPr>
                    <a:xfrm>
                      <a:off x="0" y="0"/>
                      <a:ext cx="4048690" cy="1009791"/>
                    </a:xfrm>
                    <a:prstGeom prst="rect">
                      <a:avLst/>
                    </a:prstGeom>
                  </pic:spPr>
                </pic:pic>
              </a:graphicData>
            </a:graphic>
          </wp:inline>
        </w:drawing>
      </w:r>
    </w:p>
    <w:p w14:paraId="3FECDE47" w14:textId="77777777" w:rsidR="006D274F" w:rsidRDefault="006D274F" w:rsidP="0052090B"/>
    <w:p w14:paraId="67B05212" w14:textId="77777777" w:rsidR="006D274F" w:rsidRDefault="006D274F" w:rsidP="0052090B"/>
    <w:p w14:paraId="232163C2" w14:textId="699A8369" w:rsidR="006D274F" w:rsidRDefault="006D274F" w:rsidP="0052090B">
      <w:r>
        <w:lastRenderedPageBreak/>
        <w:t>Output:</w:t>
      </w:r>
    </w:p>
    <w:p w14:paraId="7B3F80E8" w14:textId="535DB8CA" w:rsidR="006D274F" w:rsidRDefault="006D274F" w:rsidP="0052090B">
      <w:r w:rsidRPr="006D274F">
        <w:drawing>
          <wp:inline distT="0" distB="0" distL="0" distR="0" wp14:anchorId="4D8700F6" wp14:editId="4F3CC691">
            <wp:extent cx="1771897" cy="1714739"/>
            <wp:effectExtent l="0" t="0" r="0" b="0"/>
            <wp:docPr id="201776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61733" name=""/>
                    <pic:cNvPicPr/>
                  </pic:nvPicPr>
                  <pic:blipFill>
                    <a:blip r:embed="rId33"/>
                    <a:stretch>
                      <a:fillRect/>
                    </a:stretch>
                  </pic:blipFill>
                  <pic:spPr>
                    <a:xfrm>
                      <a:off x="0" y="0"/>
                      <a:ext cx="1771897" cy="1714739"/>
                    </a:xfrm>
                    <a:prstGeom prst="rect">
                      <a:avLst/>
                    </a:prstGeom>
                  </pic:spPr>
                </pic:pic>
              </a:graphicData>
            </a:graphic>
          </wp:inline>
        </w:drawing>
      </w:r>
    </w:p>
    <w:p w14:paraId="498208FD" w14:textId="4A0E98C2" w:rsidR="006D274F" w:rsidRDefault="006D274F" w:rsidP="006D274F">
      <w:pPr>
        <w:rPr>
          <w:b w:val="0"/>
          <w:bCs/>
          <w:sz w:val="24"/>
          <w:szCs w:val="20"/>
        </w:rPr>
      </w:pPr>
      <w:r w:rsidRPr="008812DD">
        <w:rPr>
          <w:b w:val="0"/>
          <w:bCs/>
          <w:sz w:val="24"/>
          <w:szCs w:val="20"/>
        </w:rPr>
        <w:t xml:space="preserve">Insight: </w:t>
      </w:r>
      <w:r>
        <w:rPr>
          <w:b w:val="0"/>
          <w:bCs/>
          <w:sz w:val="24"/>
          <w:szCs w:val="20"/>
        </w:rPr>
        <w:t>provides the</w:t>
      </w:r>
      <w:r>
        <w:rPr>
          <w:b w:val="0"/>
          <w:bCs/>
          <w:sz w:val="24"/>
          <w:szCs w:val="20"/>
        </w:rPr>
        <w:t xml:space="preserve"> monthly revenue </w:t>
      </w:r>
      <w:proofErr w:type="gramStart"/>
      <w:r>
        <w:rPr>
          <w:b w:val="0"/>
          <w:bCs/>
          <w:sz w:val="24"/>
          <w:szCs w:val="20"/>
        </w:rPr>
        <w:t xml:space="preserve">summary </w:t>
      </w:r>
      <w:r>
        <w:rPr>
          <w:b w:val="0"/>
          <w:bCs/>
          <w:sz w:val="24"/>
          <w:szCs w:val="20"/>
        </w:rPr>
        <w:t>.</w:t>
      </w:r>
      <w:proofErr w:type="gramEnd"/>
    </w:p>
    <w:p w14:paraId="0688AA9E" w14:textId="77777777" w:rsidR="006D274F" w:rsidRDefault="006D274F" w:rsidP="0052090B"/>
    <w:p w14:paraId="041A9F58" w14:textId="6C2328B4" w:rsidR="006D274F" w:rsidRDefault="006D274F" w:rsidP="0052090B">
      <w:r>
        <w:t>9</w:t>
      </w:r>
      <w:r>
        <w:t xml:space="preserve">. </w:t>
      </w:r>
      <w:r w:rsidRPr="006D274F">
        <w:t>Average Trip Cost per Destination</w:t>
      </w:r>
      <w:r>
        <w:t>:</w:t>
      </w:r>
    </w:p>
    <w:p w14:paraId="1A65B115" w14:textId="77777777" w:rsidR="006D274F" w:rsidRDefault="006D274F" w:rsidP="0052090B"/>
    <w:p w14:paraId="26514E33" w14:textId="65C4B7B2" w:rsidR="006D274F" w:rsidRDefault="006D274F" w:rsidP="0052090B">
      <w:r>
        <w:t xml:space="preserve">Question: find average trip cost per destination </w:t>
      </w:r>
    </w:p>
    <w:p w14:paraId="05471D00" w14:textId="77777777" w:rsidR="006D274F" w:rsidRDefault="006D274F" w:rsidP="0052090B"/>
    <w:p w14:paraId="196A678C" w14:textId="6F71AA28" w:rsidR="006D274F" w:rsidRDefault="006D274F" w:rsidP="0052090B">
      <w:r>
        <w:t xml:space="preserve">Input </w:t>
      </w:r>
      <w:proofErr w:type="gramStart"/>
      <w:r>
        <w:t>Query :</w:t>
      </w:r>
      <w:proofErr w:type="gramEnd"/>
    </w:p>
    <w:p w14:paraId="026CEAAB" w14:textId="27651EF0" w:rsidR="006D274F" w:rsidRDefault="006D274F" w:rsidP="0052090B">
      <w:r w:rsidRPr="006D274F">
        <w:drawing>
          <wp:inline distT="0" distB="0" distL="0" distR="0" wp14:anchorId="6D60A0EC" wp14:editId="2F0A5F5E">
            <wp:extent cx="4639322" cy="1171739"/>
            <wp:effectExtent l="0" t="0" r="0" b="9525"/>
            <wp:docPr id="207143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38772" name=""/>
                    <pic:cNvPicPr/>
                  </pic:nvPicPr>
                  <pic:blipFill>
                    <a:blip r:embed="rId34"/>
                    <a:stretch>
                      <a:fillRect/>
                    </a:stretch>
                  </pic:blipFill>
                  <pic:spPr>
                    <a:xfrm>
                      <a:off x="0" y="0"/>
                      <a:ext cx="4639322" cy="1171739"/>
                    </a:xfrm>
                    <a:prstGeom prst="rect">
                      <a:avLst/>
                    </a:prstGeom>
                  </pic:spPr>
                </pic:pic>
              </a:graphicData>
            </a:graphic>
          </wp:inline>
        </w:drawing>
      </w:r>
    </w:p>
    <w:p w14:paraId="69E5BACA" w14:textId="77777777" w:rsidR="006D274F" w:rsidRDefault="006D274F" w:rsidP="0052090B"/>
    <w:p w14:paraId="6985C149" w14:textId="426C9699" w:rsidR="006D274F" w:rsidRDefault="006D274F" w:rsidP="0052090B">
      <w:r>
        <w:t>Output:</w:t>
      </w:r>
    </w:p>
    <w:p w14:paraId="045DDE20" w14:textId="01F4E46B" w:rsidR="006D274F" w:rsidRDefault="006D274F" w:rsidP="0052090B">
      <w:r w:rsidRPr="006D274F">
        <w:drawing>
          <wp:inline distT="0" distB="0" distL="0" distR="0" wp14:anchorId="2AEB8F26" wp14:editId="29DF7A14">
            <wp:extent cx="2076740" cy="1962424"/>
            <wp:effectExtent l="0" t="0" r="0" b="0"/>
            <wp:docPr id="191539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97976" name=""/>
                    <pic:cNvPicPr/>
                  </pic:nvPicPr>
                  <pic:blipFill>
                    <a:blip r:embed="rId35"/>
                    <a:stretch>
                      <a:fillRect/>
                    </a:stretch>
                  </pic:blipFill>
                  <pic:spPr>
                    <a:xfrm>
                      <a:off x="0" y="0"/>
                      <a:ext cx="2076740" cy="1962424"/>
                    </a:xfrm>
                    <a:prstGeom prst="rect">
                      <a:avLst/>
                    </a:prstGeom>
                  </pic:spPr>
                </pic:pic>
              </a:graphicData>
            </a:graphic>
          </wp:inline>
        </w:drawing>
      </w:r>
    </w:p>
    <w:p w14:paraId="5C361EA3" w14:textId="2750D3CC" w:rsidR="006D274F" w:rsidRDefault="006D274F" w:rsidP="006D274F">
      <w:pPr>
        <w:rPr>
          <w:b w:val="0"/>
          <w:bCs/>
          <w:sz w:val="24"/>
          <w:szCs w:val="20"/>
        </w:rPr>
      </w:pPr>
      <w:r w:rsidRPr="008812DD">
        <w:rPr>
          <w:b w:val="0"/>
          <w:bCs/>
          <w:sz w:val="24"/>
          <w:szCs w:val="20"/>
        </w:rPr>
        <w:t xml:space="preserve">Insight: </w:t>
      </w:r>
      <w:r>
        <w:rPr>
          <w:b w:val="0"/>
          <w:bCs/>
          <w:sz w:val="24"/>
          <w:szCs w:val="20"/>
        </w:rPr>
        <w:t>provides</w:t>
      </w:r>
      <w:r>
        <w:rPr>
          <w:b w:val="0"/>
          <w:bCs/>
          <w:sz w:val="24"/>
          <w:szCs w:val="20"/>
        </w:rPr>
        <w:t xml:space="preserve"> average cost for trip for all the destination</w:t>
      </w:r>
      <w:r>
        <w:rPr>
          <w:b w:val="0"/>
          <w:bCs/>
          <w:sz w:val="24"/>
          <w:szCs w:val="20"/>
        </w:rPr>
        <w:t>.</w:t>
      </w:r>
    </w:p>
    <w:p w14:paraId="5EEB55ED" w14:textId="77777777" w:rsidR="006D274F" w:rsidRDefault="006D274F" w:rsidP="006D274F">
      <w:pPr>
        <w:rPr>
          <w:b w:val="0"/>
          <w:bCs/>
          <w:sz w:val="24"/>
          <w:szCs w:val="20"/>
        </w:rPr>
      </w:pPr>
    </w:p>
    <w:p w14:paraId="31ACE961" w14:textId="77777777" w:rsidR="006D274F" w:rsidRDefault="006D274F" w:rsidP="006D274F"/>
    <w:p w14:paraId="054BAFA1" w14:textId="77777777" w:rsidR="006D274F" w:rsidRDefault="006D274F" w:rsidP="006D274F"/>
    <w:p w14:paraId="5DEE371E" w14:textId="51820D79" w:rsidR="006D274F" w:rsidRDefault="006D274F" w:rsidP="006D274F">
      <w:r>
        <w:lastRenderedPageBreak/>
        <w:t>10</w:t>
      </w:r>
      <w:r>
        <w:t xml:space="preserve">. </w:t>
      </w:r>
      <w:r w:rsidRPr="006D274F">
        <w:t>Profit Per Booking</w:t>
      </w:r>
      <w:r>
        <w:t>:</w:t>
      </w:r>
    </w:p>
    <w:p w14:paraId="09F99298" w14:textId="77777777" w:rsidR="006D274F" w:rsidRDefault="006D274F" w:rsidP="006D274F"/>
    <w:p w14:paraId="3F06F0C9" w14:textId="6DBC863D" w:rsidR="006D274F" w:rsidRDefault="006D274F" w:rsidP="006D274F">
      <w:r>
        <w:t>Question: To find profit made on booking</w:t>
      </w:r>
    </w:p>
    <w:p w14:paraId="0CE711BE" w14:textId="77777777" w:rsidR="006D274F" w:rsidRDefault="006D274F" w:rsidP="006D274F"/>
    <w:p w14:paraId="7F793F71" w14:textId="36F523DC" w:rsidR="006D274F" w:rsidRDefault="006D274F" w:rsidP="006D274F">
      <w:r>
        <w:t>Input Query:</w:t>
      </w:r>
    </w:p>
    <w:p w14:paraId="0635B1BD" w14:textId="6E4AB1FF" w:rsidR="006D274F" w:rsidRDefault="006D274F" w:rsidP="006D274F">
      <w:r w:rsidRPr="006D274F">
        <w:drawing>
          <wp:inline distT="0" distB="0" distL="0" distR="0" wp14:anchorId="429B6E7C" wp14:editId="5FEA65C9">
            <wp:extent cx="4801270" cy="1600423"/>
            <wp:effectExtent l="0" t="0" r="0" b="0"/>
            <wp:docPr id="73458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88069" name=""/>
                    <pic:cNvPicPr/>
                  </pic:nvPicPr>
                  <pic:blipFill>
                    <a:blip r:embed="rId36"/>
                    <a:stretch>
                      <a:fillRect/>
                    </a:stretch>
                  </pic:blipFill>
                  <pic:spPr>
                    <a:xfrm>
                      <a:off x="0" y="0"/>
                      <a:ext cx="4801270" cy="1600423"/>
                    </a:xfrm>
                    <a:prstGeom prst="rect">
                      <a:avLst/>
                    </a:prstGeom>
                  </pic:spPr>
                </pic:pic>
              </a:graphicData>
            </a:graphic>
          </wp:inline>
        </w:drawing>
      </w:r>
    </w:p>
    <w:p w14:paraId="110350CC" w14:textId="77777777" w:rsidR="006D274F" w:rsidRDefault="006D274F" w:rsidP="006D274F"/>
    <w:p w14:paraId="62B21973" w14:textId="0DC2E0F8" w:rsidR="006D274F" w:rsidRDefault="006D274F" w:rsidP="006D274F">
      <w:r>
        <w:t>Output:</w:t>
      </w:r>
    </w:p>
    <w:p w14:paraId="32DCBFC7" w14:textId="6CA87172" w:rsidR="006D274F" w:rsidRDefault="006D274F" w:rsidP="006D274F">
      <w:r w:rsidRPr="006D274F">
        <w:drawing>
          <wp:inline distT="0" distB="0" distL="0" distR="0" wp14:anchorId="1515058C" wp14:editId="62828B52">
            <wp:extent cx="3820058" cy="1867161"/>
            <wp:effectExtent l="0" t="0" r="0" b="0"/>
            <wp:docPr id="46875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58541" name=""/>
                    <pic:cNvPicPr/>
                  </pic:nvPicPr>
                  <pic:blipFill>
                    <a:blip r:embed="rId37"/>
                    <a:stretch>
                      <a:fillRect/>
                    </a:stretch>
                  </pic:blipFill>
                  <pic:spPr>
                    <a:xfrm>
                      <a:off x="0" y="0"/>
                      <a:ext cx="3820058" cy="1867161"/>
                    </a:xfrm>
                    <a:prstGeom prst="rect">
                      <a:avLst/>
                    </a:prstGeom>
                  </pic:spPr>
                </pic:pic>
              </a:graphicData>
            </a:graphic>
          </wp:inline>
        </w:drawing>
      </w:r>
    </w:p>
    <w:p w14:paraId="217933E8" w14:textId="77777777" w:rsidR="006D274F" w:rsidRDefault="006D274F" w:rsidP="006D274F"/>
    <w:p w14:paraId="080CD0A8" w14:textId="62B4FB66" w:rsidR="006D274F" w:rsidRDefault="006D274F" w:rsidP="006D274F">
      <w:pPr>
        <w:rPr>
          <w:b w:val="0"/>
          <w:bCs/>
          <w:sz w:val="24"/>
          <w:szCs w:val="20"/>
        </w:rPr>
      </w:pPr>
      <w:r w:rsidRPr="008812DD">
        <w:rPr>
          <w:b w:val="0"/>
          <w:bCs/>
          <w:sz w:val="24"/>
          <w:szCs w:val="20"/>
        </w:rPr>
        <w:t xml:space="preserve">Insight: </w:t>
      </w:r>
      <w:r>
        <w:rPr>
          <w:b w:val="0"/>
          <w:bCs/>
          <w:sz w:val="24"/>
          <w:szCs w:val="20"/>
        </w:rPr>
        <w:t xml:space="preserve">provides </w:t>
      </w:r>
      <w:r>
        <w:rPr>
          <w:b w:val="0"/>
          <w:bCs/>
          <w:sz w:val="24"/>
          <w:szCs w:val="20"/>
        </w:rPr>
        <w:t>the profit made per booking at vendor/hotels</w:t>
      </w:r>
      <w:r>
        <w:rPr>
          <w:b w:val="0"/>
          <w:bCs/>
          <w:sz w:val="24"/>
          <w:szCs w:val="20"/>
        </w:rPr>
        <w:t>.</w:t>
      </w:r>
    </w:p>
    <w:p w14:paraId="3C52578B" w14:textId="71A979B7" w:rsidR="006D274F" w:rsidRPr="006D274F" w:rsidRDefault="006D274F" w:rsidP="006D274F">
      <w:pPr>
        <w:rPr>
          <w:lang w:val="en-IN"/>
        </w:rPr>
      </w:pPr>
      <w:r w:rsidRPr="006D274F">
        <w:rPr>
          <w:lang w:val="en-IN"/>
        </w:rPr>
        <w:pict w14:anchorId="3B6FAE47">
          <v:rect id="_x0000_i1032" style="width:0;height:1.5pt" o:hralign="center" o:hrstd="t" o:hr="t" fillcolor="#a0a0a0" stroked="f"/>
        </w:pict>
      </w:r>
      <w:r w:rsidRPr="006D274F">
        <w:rPr>
          <w:bCs/>
          <w:lang w:val="en-IN"/>
        </w:rPr>
        <w:t xml:space="preserve">Summary – </w:t>
      </w:r>
      <w:proofErr w:type="spellStart"/>
      <w:r w:rsidRPr="006D274F">
        <w:rPr>
          <w:bCs/>
          <w:lang w:val="en-IN"/>
        </w:rPr>
        <w:t>Wanderlustt</w:t>
      </w:r>
      <w:proofErr w:type="spellEnd"/>
      <w:r w:rsidRPr="006D274F">
        <w:rPr>
          <w:bCs/>
          <w:lang w:val="en-IN"/>
        </w:rPr>
        <w:t xml:space="preserve"> SQL Project</w:t>
      </w:r>
    </w:p>
    <w:p w14:paraId="3DF5418B" w14:textId="77777777" w:rsidR="006D274F" w:rsidRPr="006D274F" w:rsidRDefault="006D274F" w:rsidP="006D274F">
      <w:pPr>
        <w:rPr>
          <w:rFonts w:asciiTheme="majorHAnsi" w:hAnsiTheme="majorHAnsi" w:cstheme="majorHAnsi"/>
          <w:b w:val="0"/>
          <w:bCs/>
          <w:sz w:val="22"/>
          <w:szCs w:val="18"/>
          <w:lang w:val="en-IN"/>
        </w:rPr>
      </w:pPr>
      <w:r w:rsidRPr="006D274F">
        <w:rPr>
          <w:rFonts w:asciiTheme="majorHAnsi" w:hAnsiTheme="majorHAnsi" w:cstheme="majorHAnsi"/>
          <w:b w:val="0"/>
          <w:bCs/>
          <w:sz w:val="22"/>
          <w:szCs w:val="18"/>
          <w:lang w:val="en-IN"/>
        </w:rPr>
        <w:t xml:space="preserve">This project presents a complete SQL-based data system for </w:t>
      </w:r>
      <w:proofErr w:type="spellStart"/>
      <w:r w:rsidRPr="006D274F">
        <w:rPr>
          <w:rFonts w:asciiTheme="majorHAnsi" w:hAnsiTheme="majorHAnsi" w:cstheme="majorHAnsi"/>
          <w:b w:val="0"/>
          <w:bCs/>
          <w:sz w:val="22"/>
          <w:szCs w:val="18"/>
          <w:lang w:val="en-IN"/>
        </w:rPr>
        <w:t>Wanderlustt</w:t>
      </w:r>
      <w:proofErr w:type="spellEnd"/>
      <w:r w:rsidRPr="006D274F">
        <w:rPr>
          <w:rFonts w:asciiTheme="majorHAnsi" w:hAnsiTheme="majorHAnsi" w:cstheme="majorHAnsi"/>
          <w:b w:val="0"/>
          <w:bCs/>
          <w:sz w:val="22"/>
          <w:szCs w:val="18"/>
          <w:lang w:val="en-IN"/>
        </w:rPr>
        <w:t xml:space="preserve"> Travel Company, designed to manage customers, destinations, bookings, and financial transactions. The database consists of five core tables—Customers, Destinations, </w:t>
      </w:r>
      <w:proofErr w:type="spellStart"/>
      <w:r w:rsidRPr="006D274F">
        <w:rPr>
          <w:rFonts w:asciiTheme="majorHAnsi" w:hAnsiTheme="majorHAnsi" w:cstheme="majorHAnsi"/>
          <w:b w:val="0"/>
          <w:bCs/>
          <w:sz w:val="22"/>
          <w:szCs w:val="18"/>
          <w:lang w:val="en-IN"/>
        </w:rPr>
        <w:t>HotelBookings</w:t>
      </w:r>
      <w:proofErr w:type="spellEnd"/>
      <w:r w:rsidRPr="006D274F">
        <w:rPr>
          <w:rFonts w:asciiTheme="majorHAnsi" w:hAnsiTheme="majorHAnsi" w:cstheme="majorHAnsi"/>
          <w:b w:val="0"/>
          <w:bCs/>
          <w:sz w:val="22"/>
          <w:szCs w:val="18"/>
          <w:lang w:val="en-IN"/>
        </w:rPr>
        <w:t xml:space="preserve">, </w:t>
      </w:r>
      <w:proofErr w:type="spellStart"/>
      <w:r w:rsidRPr="006D274F">
        <w:rPr>
          <w:rFonts w:asciiTheme="majorHAnsi" w:hAnsiTheme="majorHAnsi" w:cstheme="majorHAnsi"/>
          <w:b w:val="0"/>
          <w:bCs/>
          <w:sz w:val="22"/>
          <w:szCs w:val="18"/>
          <w:lang w:val="en-IN"/>
        </w:rPr>
        <w:t>PaymentsReceived</w:t>
      </w:r>
      <w:proofErr w:type="spellEnd"/>
      <w:r w:rsidRPr="006D274F">
        <w:rPr>
          <w:rFonts w:asciiTheme="majorHAnsi" w:hAnsiTheme="majorHAnsi" w:cstheme="majorHAnsi"/>
          <w:b w:val="0"/>
          <w:bCs/>
          <w:sz w:val="22"/>
          <w:szCs w:val="18"/>
          <w:lang w:val="en-IN"/>
        </w:rPr>
        <w:t xml:space="preserve">, and </w:t>
      </w:r>
      <w:proofErr w:type="spellStart"/>
      <w:r w:rsidRPr="006D274F">
        <w:rPr>
          <w:rFonts w:asciiTheme="majorHAnsi" w:hAnsiTheme="majorHAnsi" w:cstheme="majorHAnsi"/>
          <w:b w:val="0"/>
          <w:bCs/>
          <w:sz w:val="22"/>
          <w:szCs w:val="18"/>
          <w:lang w:val="en-IN"/>
        </w:rPr>
        <w:t>PaymentsToVendors</w:t>
      </w:r>
      <w:proofErr w:type="spellEnd"/>
      <w:r w:rsidRPr="006D274F">
        <w:rPr>
          <w:rFonts w:asciiTheme="majorHAnsi" w:hAnsiTheme="majorHAnsi" w:cstheme="majorHAnsi"/>
          <w:b w:val="0"/>
          <w:bCs/>
          <w:sz w:val="22"/>
          <w:szCs w:val="18"/>
          <w:lang w:val="en-IN"/>
        </w:rPr>
        <w:t>—each supporting efficient storage, relational integrity, and smooth business operations.</w:t>
      </w:r>
    </w:p>
    <w:p w14:paraId="04E0475E" w14:textId="77777777" w:rsidR="006D274F" w:rsidRPr="006D274F" w:rsidRDefault="006D274F" w:rsidP="006D274F">
      <w:pPr>
        <w:rPr>
          <w:rFonts w:asciiTheme="majorHAnsi" w:hAnsiTheme="majorHAnsi" w:cstheme="majorHAnsi"/>
          <w:b w:val="0"/>
          <w:bCs/>
          <w:sz w:val="22"/>
          <w:szCs w:val="18"/>
          <w:lang w:val="en-IN"/>
        </w:rPr>
      </w:pPr>
      <w:r w:rsidRPr="006D274F">
        <w:rPr>
          <w:rFonts w:asciiTheme="majorHAnsi" w:hAnsiTheme="majorHAnsi" w:cstheme="majorHAnsi"/>
          <w:b w:val="0"/>
          <w:bCs/>
          <w:sz w:val="22"/>
          <w:szCs w:val="18"/>
          <w:lang w:val="en-IN"/>
        </w:rPr>
        <w:t xml:space="preserve">A series of SQL queries demonstrate essential functionalities, including data creation, insertion, aggregation, and joins. Key analytical queries calculate total revenue, vendor expenses, net profit, revenue by destination, top customers, monthly earnings, and profit per booking. These insights help the company understand its financial performance, customer spending </w:t>
      </w:r>
      <w:proofErr w:type="spellStart"/>
      <w:r w:rsidRPr="006D274F">
        <w:rPr>
          <w:rFonts w:asciiTheme="majorHAnsi" w:hAnsiTheme="majorHAnsi" w:cstheme="majorHAnsi"/>
          <w:b w:val="0"/>
          <w:bCs/>
          <w:sz w:val="22"/>
          <w:szCs w:val="18"/>
          <w:lang w:val="en-IN"/>
        </w:rPr>
        <w:t>behavior</w:t>
      </w:r>
      <w:proofErr w:type="spellEnd"/>
      <w:r w:rsidRPr="006D274F">
        <w:rPr>
          <w:rFonts w:asciiTheme="majorHAnsi" w:hAnsiTheme="majorHAnsi" w:cstheme="majorHAnsi"/>
          <w:b w:val="0"/>
          <w:bCs/>
          <w:sz w:val="22"/>
          <w:szCs w:val="18"/>
          <w:lang w:val="en-IN"/>
        </w:rPr>
        <w:t>, and popular travel locations.</w:t>
      </w:r>
    </w:p>
    <w:p w14:paraId="2B1E9AC5" w14:textId="77777777" w:rsidR="006D274F" w:rsidRPr="006D274F" w:rsidRDefault="006D274F" w:rsidP="006D274F">
      <w:pPr>
        <w:rPr>
          <w:rFonts w:asciiTheme="majorHAnsi" w:hAnsiTheme="majorHAnsi" w:cstheme="majorHAnsi"/>
          <w:b w:val="0"/>
          <w:bCs/>
          <w:sz w:val="22"/>
          <w:szCs w:val="18"/>
          <w:lang w:val="en-IN"/>
        </w:rPr>
      </w:pPr>
      <w:r w:rsidRPr="006D274F">
        <w:rPr>
          <w:rFonts w:asciiTheme="majorHAnsi" w:hAnsiTheme="majorHAnsi" w:cstheme="majorHAnsi"/>
          <w:b w:val="0"/>
          <w:bCs/>
          <w:sz w:val="22"/>
          <w:szCs w:val="18"/>
          <w:lang w:val="en-IN"/>
        </w:rPr>
        <w:t xml:space="preserve">Overall, the project delivers a structured relational database, meaningful analytics, and clear business insights that support decision-making and operational efficiency for the </w:t>
      </w:r>
      <w:proofErr w:type="spellStart"/>
      <w:r w:rsidRPr="006D274F">
        <w:rPr>
          <w:rFonts w:asciiTheme="majorHAnsi" w:hAnsiTheme="majorHAnsi" w:cstheme="majorHAnsi"/>
          <w:b w:val="0"/>
          <w:bCs/>
          <w:sz w:val="22"/>
          <w:szCs w:val="18"/>
          <w:lang w:val="en-IN"/>
        </w:rPr>
        <w:t>Wanderlustt</w:t>
      </w:r>
      <w:proofErr w:type="spellEnd"/>
      <w:r w:rsidRPr="006D274F">
        <w:rPr>
          <w:rFonts w:asciiTheme="majorHAnsi" w:hAnsiTheme="majorHAnsi" w:cstheme="majorHAnsi"/>
          <w:b w:val="0"/>
          <w:bCs/>
          <w:sz w:val="22"/>
          <w:szCs w:val="18"/>
          <w:lang w:val="en-IN"/>
        </w:rPr>
        <w:t xml:space="preserve"> Travel Company.</w:t>
      </w:r>
    </w:p>
    <w:p w14:paraId="29950A65" w14:textId="77777777" w:rsidR="006D274F" w:rsidRPr="006D274F" w:rsidRDefault="006D274F" w:rsidP="0052090B">
      <w:pPr>
        <w:rPr>
          <w:rFonts w:asciiTheme="majorHAnsi" w:hAnsiTheme="majorHAnsi" w:cstheme="majorHAnsi"/>
          <w:b w:val="0"/>
          <w:bCs/>
          <w:sz w:val="22"/>
          <w:szCs w:val="18"/>
        </w:rPr>
      </w:pPr>
    </w:p>
    <w:sectPr w:rsidR="006D274F" w:rsidRPr="006D274F" w:rsidSect="00DF027C">
      <w:headerReference w:type="default" r:id="rId38"/>
      <w:footerReference w:type="default" r:id="rId39"/>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0219A" w14:textId="77777777" w:rsidR="00A0513B" w:rsidRDefault="00A0513B">
      <w:r>
        <w:separator/>
      </w:r>
    </w:p>
    <w:p w14:paraId="1675E1F2" w14:textId="77777777" w:rsidR="00A0513B" w:rsidRDefault="00A0513B"/>
  </w:endnote>
  <w:endnote w:type="continuationSeparator" w:id="0">
    <w:p w14:paraId="4B427A97" w14:textId="77777777" w:rsidR="00A0513B" w:rsidRDefault="00A0513B">
      <w:r>
        <w:continuationSeparator/>
      </w:r>
    </w:p>
    <w:p w14:paraId="5065E199" w14:textId="77777777" w:rsidR="00A0513B" w:rsidRDefault="00A051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marillo">
    <w:panose1 w:val="00000500000000020004"/>
    <w:charset w:val="00"/>
    <w:family w:val="auto"/>
    <w:pitch w:val="variable"/>
    <w:sig w:usb0="A000002F" w:usb1="5000004A"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33FAED5F"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3C7127B5"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4EAD9" w14:textId="77777777" w:rsidR="00A0513B" w:rsidRDefault="00A0513B">
      <w:r>
        <w:separator/>
      </w:r>
    </w:p>
    <w:p w14:paraId="5B525189" w14:textId="77777777" w:rsidR="00A0513B" w:rsidRDefault="00A0513B"/>
  </w:footnote>
  <w:footnote w:type="continuationSeparator" w:id="0">
    <w:p w14:paraId="53A5E202" w14:textId="77777777" w:rsidR="00A0513B" w:rsidRDefault="00A0513B">
      <w:r>
        <w:continuationSeparator/>
      </w:r>
    </w:p>
    <w:p w14:paraId="1DDC3601" w14:textId="77777777" w:rsidR="00A0513B" w:rsidRDefault="00A051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58E819ED" w14:textId="77777777" w:rsidTr="00D077E9">
      <w:trPr>
        <w:trHeight w:val="978"/>
      </w:trPr>
      <w:tc>
        <w:tcPr>
          <w:tcW w:w="9990" w:type="dxa"/>
          <w:tcBorders>
            <w:top w:val="nil"/>
            <w:left w:val="nil"/>
            <w:bottom w:val="single" w:sz="36" w:space="0" w:color="34ABA2" w:themeColor="accent3"/>
            <w:right w:val="nil"/>
          </w:tcBorders>
        </w:tcPr>
        <w:p w14:paraId="7DF2710E" w14:textId="77777777" w:rsidR="00D077E9" w:rsidRDefault="00D077E9">
          <w:pPr>
            <w:pStyle w:val="Header"/>
          </w:pPr>
        </w:p>
      </w:tc>
    </w:tr>
  </w:tbl>
  <w:p w14:paraId="5B376C0B"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571D2"/>
    <w:multiLevelType w:val="multilevel"/>
    <w:tmpl w:val="9BD02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151BD7"/>
    <w:multiLevelType w:val="hybridMultilevel"/>
    <w:tmpl w:val="7F6A77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17D0EA8"/>
    <w:multiLevelType w:val="hybridMultilevel"/>
    <w:tmpl w:val="B90A2EAC"/>
    <w:lvl w:ilvl="0" w:tplc="4BBE2CE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49955085">
    <w:abstractNumId w:val="0"/>
  </w:num>
  <w:num w:numId="2" w16cid:durableId="509831276">
    <w:abstractNumId w:val="1"/>
  </w:num>
  <w:num w:numId="3" w16cid:durableId="917984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97"/>
    <w:rsid w:val="0002482E"/>
    <w:rsid w:val="00025D59"/>
    <w:rsid w:val="00050324"/>
    <w:rsid w:val="00083A97"/>
    <w:rsid w:val="000A0150"/>
    <w:rsid w:val="000E63C9"/>
    <w:rsid w:val="00130E9D"/>
    <w:rsid w:val="00150A6D"/>
    <w:rsid w:val="00153A11"/>
    <w:rsid w:val="00185B35"/>
    <w:rsid w:val="001F2BC8"/>
    <w:rsid w:val="001F5F6B"/>
    <w:rsid w:val="00243EBC"/>
    <w:rsid w:val="00246A35"/>
    <w:rsid w:val="00284348"/>
    <w:rsid w:val="002F51F5"/>
    <w:rsid w:val="00312137"/>
    <w:rsid w:val="00330359"/>
    <w:rsid w:val="0033762F"/>
    <w:rsid w:val="00366C7E"/>
    <w:rsid w:val="00384EA3"/>
    <w:rsid w:val="00390D02"/>
    <w:rsid w:val="003A39A1"/>
    <w:rsid w:val="003C2191"/>
    <w:rsid w:val="003D3863"/>
    <w:rsid w:val="004110DE"/>
    <w:rsid w:val="0044085A"/>
    <w:rsid w:val="00445E42"/>
    <w:rsid w:val="004B21A5"/>
    <w:rsid w:val="005037F0"/>
    <w:rsid w:val="00516A86"/>
    <w:rsid w:val="0052090B"/>
    <w:rsid w:val="005275F6"/>
    <w:rsid w:val="00544DAE"/>
    <w:rsid w:val="00572102"/>
    <w:rsid w:val="005F1BB0"/>
    <w:rsid w:val="00656C4D"/>
    <w:rsid w:val="006D274F"/>
    <w:rsid w:val="006E5716"/>
    <w:rsid w:val="007302B3"/>
    <w:rsid w:val="00730733"/>
    <w:rsid w:val="00730E3A"/>
    <w:rsid w:val="00736AAF"/>
    <w:rsid w:val="00765B2A"/>
    <w:rsid w:val="00783A34"/>
    <w:rsid w:val="007C6B52"/>
    <w:rsid w:val="007D16C5"/>
    <w:rsid w:val="00862FE4"/>
    <w:rsid w:val="0086389A"/>
    <w:rsid w:val="0087605E"/>
    <w:rsid w:val="008812DD"/>
    <w:rsid w:val="008B1FEE"/>
    <w:rsid w:val="00903C32"/>
    <w:rsid w:val="00916B16"/>
    <w:rsid w:val="009173B9"/>
    <w:rsid w:val="0093335D"/>
    <w:rsid w:val="0093613E"/>
    <w:rsid w:val="00943026"/>
    <w:rsid w:val="00966B81"/>
    <w:rsid w:val="009C7720"/>
    <w:rsid w:val="00A0513B"/>
    <w:rsid w:val="00A23AFA"/>
    <w:rsid w:val="00A23F48"/>
    <w:rsid w:val="00A31B3E"/>
    <w:rsid w:val="00A532F3"/>
    <w:rsid w:val="00A8489E"/>
    <w:rsid w:val="00AC29F3"/>
    <w:rsid w:val="00B231E5"/>
    <w:rsid w:val="00C02B87"/>
    <w:rsid w:val="00C4086D"/>
    <w:rsid w:val="00CA1896"/>
    <w:rsid w:val="00CB5B28"/>
    <w:rsid w:val="00CE5C83"/>
    <w:rsid w:val="00CF5371"/>
    <w:rsid w:val="00D0323A"/>
    <w:rsid w:val="00D0559F"/>
    <w:rsid w:val="00D077E9"/>
    <w:rsid w:val="00D42CB7"/>
    <w:rsid w:val="00D5413D"/>
    <w:rsid w:val="00D570A9"/>
    <w:rsid w:val="00D70D02"/>
    <w:rsid w:val="00D770C7"/>
    <w:rsid w:val="00D86945"/>
    <w:rsid w:val="00D90290"/>
    <w:rsid w:val="00DD152F"/>
    <w:rsid w:val="00DE213F"/>
    <w:rsid w:val="00DF027C"/>
    <w:rsid w:val="00E00A32"/>
    <w:rsid w:val="00E22ACD"/>
    <w:rsid w:val="00E33A19"/>
    <w:rsid w:val="00E620B0"/>
    <w:rsid w:val="00E81B40"/>
    <w:rsid w:val="00ED2048"/>
    <w:rsid w:val="00EF555B"/>
    <w:rsid w:val="00F027BB"/>
    <w:rsid w:val="00F11DCF"/>
    <w:rsid w:val="00F162EA"/>
    <w:rsid w:val="00F52D27"/>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9BDC1"/>
  <w15:docId w15:val="{B3D439CE-837E-41ED-8187-0634E0D62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9"/>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9"/>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ListParagraph">
    <w:name w:val="List Paragraph"/>
    <w:basedOn w:val="Normal"/>
    <w:uiPriority w:val="34"/>
    <w:unhideWhenUsed/>
    <w:qFormat/>
    <w:rsid w:val="00ED20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microsoft.com/office/2007/relationships/hdphoto" Target="media/hdphoto1.wdp"/><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k%20Lord\AppData\Local\Microsoft\Office\16.0\DTS\en-IN%7bA0527998-6347-4688-8B35-ADDFBC2CDCF7%7d\%7bCFC60617-FF9E-4E9A-90B9-37C2B65A7429%7dtf16392850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830B44407245CE9D7B06DC165FF1F3"/>
        <w:category>
          <w:name w:val="General"/>
          <w:gallery w:val="placeholder"/>
        </w:category>
        <w:types>
          <w:type w:val="bbPlcHdr"/>
        </w:types>
        <w:behaviors>
          <w:behavior w:val="content"/>
        </w:behaviors>
        <w:guid w:val="{14287EBC-905A-4683-96DF-8FE2439C98DC}"/>
      </w:docPartPr>
      <w:docPartBody>
        <w:p w:rsidR="00A8107D" w:rsidRDefault="00000000">
          <w:pPr>
            <w:pStyle w:val="8D830B44407245CE9D7B06DC165FF1F3"/>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November 14</w:t>
          </w:r>
          <w:r w:rsidRPr="00D86945">
            <w:rPr>
              <w:rStyle w:val="SubtitleChar"/>
              <w:b/>
            </w:rPr>
            <w:fldChar w:fldCharType="end"/>
          </w:r>
        </w:p>
      </w:docPartBody>
    </w:docPart>
    <w:docPart>
      <w:docPartPr>
        <w:name w:val="51E741191D4B4DC7AC49D99200E4AC76"/>
        <w:category>
          <w:name w:val="General"/>
          <w:gallery w:val="placeholder"/>
        </w:category>
        <w:types>
          <w:type w:val="bbPlcHdr"/>
        </w:types>
        <w:behaviors>
          <w:behavior w:val="content"/>
        </w:behaviors>
        <w:guid w:val="{060E07FE-D600-491E-BE19-FEFF2A16EE45}"/>
      </w:docPartPr>
      <w:docPartBody>
        <w:p w:rsidR="00A8107D" w:rsidRDefault="00000000">
          <w:pPr>
            <w:pStyle w:val="51E741191D4B4DC7AC49D99200E4AC76"/>
          </w:pPr>
          <w:r>
            <w:t>COMPANY NAME</w:t>
          </w:r>
        </w:p>
      </w:docPartBody>
    </w:docPart>
    <w:docPart>
      <w:docPartPr>
        <w:name w:val="023481105E4D477591C5D6D539D11948"/>
        <w:category>
          <w:name w:val="General"/>
          <w:gallery w:val="placeholder"/>
        </w:category>
        <w:types>
          <w:type w:val="bbPlcHdr"/>
        </w:types>
        <w:behaviors>
          <w:behavior w:val="content"/>
        </w:behaviors>
        <w:guid w:val="{E234B139-C1B0-49C1-8D31-7ADE462B43AF}"/>
      </w:docPartPr>
      <w:docPartBody>
        <w:p w:rsidR="00A8107D" w:rsidRDefault="00000000">
          <w:pPr>
            <w:pStyle w:val="023481105E4D477591C5D6D539D11948"/>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marillo">
    <w:panose1 w:val="00000500000000020004"/>
    <w:charset w:val="00"/>
    <w:family w:val="auto"/>
    <w:pitch w:val="variable"/>
    <w:sig w:usb0="A000002F" w:usb1="5000004A"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C8"/>
    <w:rsid w:val="00025D59"/>
    <w:rsid w:val="00445E42"/>
    <w:rsid w:val="005E7E71"/>
    <w:rsid w:val="00A8107D"/>
    <w:rsid w:val="00F05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44546A" w:themeColor="text2"/>
      <w:spacing w:val="20"/>
      <w:kern w:val="0"/>
      <w:sz w:val="32"/>
      <w:szCs w:val="22"/>
      <w:lang w:val="en-US" w:eastAsia="en-US"/>
      <w14:ligatures w14:val="none"/>
    </w:rPr>
  </w:style>
  <w:style w:type="character" w:customStyle="1" w:styleId="SubtitleChar">
    <w:name w:val="Subtitle Char"/>
    <w:basedOn w:val="DefaultParagraphFont"/>
    <w:link w:val="Subtitle"/>
    <w:uiPriority w:val="2"/>
    <w:rPr>
      <w:caps/>
      <w:color w:val="44546A" w:themeColor="text2"/>
      <w:spacing w:val="20"/>
      <w:kern w:val="0"/>
      <w:sz w:val="32"/>
      <w:szCs w:val="22"/>
      <w:lang w:val="en-US" w:eastAsia="en-US"/>
      <w14:ligatures w14:val="none"/>
    </w:rPr>
  </w:style>
  <w:style w:type="paragraph" w:customStyle="1" w:styleId="8D830B44407245CE9D7B06DC165FF1F3">
    <w:name w:val="8D830B44407245CE9D7B06DC165FF1F3"/>
  </w:style>
  <w:style w:type="paragraph" w:customStyle="1" w:styleId="51E741191D4B4DC7AC49D99200E4AC76">
    <w:name w:val="51E741191D4B4DC7AC49D99200E4AC76"/>
  </w:style>
  <w:style w:type="paragraph" w:customStyle="1" w:styleId="023481105E4D477591C5D6D539D11948">
    <w:name w:val="023481105E4D477591C5D6D539D11948"/>
  </w:style>
  <w:style w:type="paragraph" w:customStyle="1" w:styleId="D7BFE877CAA84CF194FA3C2F3B401D6B">
    <w:name w:val="D7BFE877CAA84CF194FA3C2F3B401D6B"/>
  </w:style>
  <w:style w:type="paragraph" w:customStyle="1" w:styleId="6E94C823897343C9A4E08E9A606A86E2">
    <w:name w:val="6E94C823897343C9A4E08E9A606A86E2"/>
  </w:style>
  <w:style w:type="paragraph" w:customStyle="1" w:styleId="7FC7603551AE4DA991C0256FDCDEB5FD">
    <w:name w:val="7FC7603551AE4DA991C0256FDCDEB5FD"/>
  </w:style>
  <w:style w:type="paragraph" w:customStyle="1" w:styleId="ECAC6B65014B4F2C847DDB34B2129588">
    <w:name w:val="ECAC6B65014B4F2C847DDB34B2129588"/>
  </w:style>
  <w:style w:type="paragraph" w:customStyle="1" w:styleId="E8F1AA55E77D4B6E9E69FC57E47060E3">
    <w:name w:val="E8F1AA55E77D4B6E9E69FC57E47060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Abhishek.J.Gaikwad</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{CFC60617-FF9E-4E9A-90B9-37C2B65A7429}tf16392850_win32.dotx</Template>
  <TotalTime>10</TotalTime>
  <Pages>11</Pages>
  <Words>634</Words>
  <Characters>3616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Dark Lord</dc:creator>
  <cp:keywords/>
  <cp:lastModifiedBy>abhishek gaikwad</cp:lastModifiedBy>
  <cp:revision>2</cp:revision>
  <cp:lastPrinted>2006-08-01T17:47:00Z</cp:lastPrinted>
  <dcterms:created xsi:type="dcterms:W3CDTF">2025-11-15T06:04:00Z</dcterms:created>
  <dcterms:modified xsi:type="dcterms:W3CDTF">2025-11-15T06:04:00Z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